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B8067" w14:textId="4CEB8790" w:rsidR="000443DD" w:rsidRPr="00F1657F" w:rsidRDefault="000443DD" w:rsidP="00496081">
      <w:pPr>
        <w:jc w:val="center"/>
        <w:rPr>
          <w:sz w:val="28"/>
        </w:rPr>
      </w:pPr>
      <w:bookmarkStart w:id="0" w:name="_Toc324490459"/>
      <w:bookmarkStart w:id="1" w:name="_Toc324490649"/>
      <w:bookmarkStart w:id="2" w:name="_Toc324490861"/>
      <w:bookmarkStart w:id="3" w:name="_Toc324491074"/>
      <w:bookmarkStart w:id="4" w:name="_Toc369448313"/>
      <w:bookmarkStart w:id="5" w:name="_Toc278309270"/>
      <w:r>
        <w:rPr>
          <w:sz w:val="28"/>
        </w:rPr>
        <w:t>Министерство науки</w:t>
      </w:r>
      <w:r w:rsidRPr="00F1657F">
        <w:rPr>
          <w:sz w:val="28"/>
        </w:rPr>
        <w:t xml:space="preserve"> </w:t>
      </w:r>
      <w:r>
        <w:rPr>
          <w:sz w:val="28"/>
        </w:rPr>
        <w:t xml:space="preserve">и высшего образования </w:t>
      </w:r>
      <w:bookmarkEnd w:id="0"/>
      <w:bookmarkEnd w:id="1"/>
      <w:bookmarkEnd w:id="2"/>
      <w:bookmarkEnd w:id="3"/>
      <w:bookmarkEnd w:id="4"/>
      <w:r>
        <w:rPr>
          <w:sz w:val="28"/>
        </w:rPr>
        <w:t>РФ</w:t>
      </w:r>
    </w:p>
    <w:p w14:paraId="1E29AA17" w14:textId="17FE2769" w:rsidR="000443DD" w:rsidRDefault="000443DD" w:rsidP="00496081">
      <w:pPr>
        <w:jc w:val="center"/>
        <w:rPr>
          <w:sz w:val="28"/>
        </w:rPr>
      </w:pPr>
      <w:bookmarkStart w:id="6" w:name="_Toc324490460"/>
      <w:bookmarkStart w:id="7" w:name="_Toc324490650"/>
      <w:bookmarkStart w:id="8" w:name="_Toc324490862"/>
      <w:bookmarkStart w:id="9" w:name="_Toc324491075"/>
      <w:bookmarkStart w:id="10" w:name="_Toc369448314"/>
      <w:r w:rsidRPr="00F1657F">
        <w:rPr>
          <w:sz w:val="28"/>
        </w:rPr>
        <w:t>Федеральное государственное бюджетное образовательное учреждение</w:t>
      </w:r>
      <w:bookmarkStart w:id="11" w:name="_Toc324490461"/>
      <w:bookmarkStart w:id="12" w:name="_Toc324490651"/>
      <w:bookmarkStart w:id="13" w:name="_Toc324490863"/>
      <w:bookmarkStart w:id="14" w:name="_Toc324491076"/>
      <w:bookmarkStart w:id="15" w:name="_Toc369448315"/>
      <w:bookmarkEnd w:id="6"/>
      <w:bookmarkEnd w:id="7"/>
      <w:bookmarkEnd w:id="8"/>
      <w:bookmarkEnd w:id="9"/>
      <w:bookmarkEnd w:id="10"/>
    </w:p>
    <w:p w14:paraId="3F6EF073" w14:textId="0C3AB346" w:rsidR="000443DD" w:rsidRPr="00F1657F" w:rsidRDefault="000443DD" w:rsidP="00496081">
      <w:pPr>
        <w:jc w:val="center"/>
        <w:rPr>
          <w:sz w:val="28"/>
        </w:rPr>
      </w:pPr>
      <w:r w:rsidRPr="00F1657F">
        <w:rPr>
          <w:sz w:val="28"/>
        </w:rPr>
        <w:t>высшего образования</w:t>
      </w:r>
      <w:bookmarkEnd w:id="11"/>
      <w:bookmarkEnd w:id="12"/>
      <w:bookmarkEnd w:id="13"/>
      <w:bookmarkEnd w:id="14"/>
      <w:bookmarkEnd w:id="15"/>
      <w:r w:rsidRPr="00F1657F">
        <w:rPr>
          <w:sz w:val="28"/>
        </w:rPr>
        <w:t xml:space="preserve"> «Вятский государственный университет»</w:t>
      </w:r>
    </w:p>
    <w:p w14:paraId="1E0B392E" w14:textId="77777777" w:rsidR="000443DD" w:rsidRDefault="000443DD" w:rsidP="00496081">
      <w:pPr>
        <w:spacing w:line="360" w:lineRule="auto"/>
        <w:jc w:val="center"/>
        <w:rPr>
          <w:sz w:val="26"/>
          <w:szCs w:val="26"/>
        </w:rPr>
      </w:pPr>
    </w:p>
    <w:p w14:paraId="2F9D658A" w14:textId="77777777" w:rsidR="000443DD" w:rsidRDefault="000443DD" w:rsidP="00496081">
      <w:pPr>
        <w:spacing w:line="360" w:lineRule="auto"/>
        <w:jc w:val="center"/>
        <w:rPr>
          <w:sz w:val="26"/>
          <w:szCs w:val="26"/>
        </w:rPr>
      </w:pPr>
    </w:p>
    <w:p w14:paraId="444D3214" w14:textId="77777777" w:rsidR="000443DD" w:rsidRDefault="000443DD" w:rsidP="00496081">
      <w:pPr>
        <w:spacing w:line="360" w:lineRule="auto"/>
        <w:jc w:val="center"/>
        <w:rPr>
          <w:sz w:val="26"/>
          <w:szCs w:val="26"/>
        </w:rPr>
      </w:pPr>
    </w:p>
    <w:p w14:paraId="60870606" w14:textId="77777777" w:rsidR="000443DD" w:rsidRDefault="000443DD" w:rsidP="00496081">
      <w:pPr>
        <w:spacing w:line="360" w:lineRule="auto"/>
        <w:jc w:val="center"/>
        <w:rPr>
          <w:sz w:val="26"/>
          <w:szCs w:val="26"/>
        </w:rPr>
      </w:pPr>
    </w:p>
    <w:p w14:paraId="36FF0F70" w14:textId="07A760A7" w:rsidR="000443DD" w:rsidRPr="00BF1EBF" w:rsidRDefault="000443DD" w:rsidP="00496081">
      <w:pPr>
        <w:spacing w:line="360" w:lineRule="auto"/>
        <w:jc w:val="center"/>
        <w:rPr>
          <w:sz w:val="26"/>
          <w:szCs w:val="26"/>
        </w:rPr>
      </w:pPr>
      <w:r w:rsidRPr="00BF1EBF">
        <w:rPr>
          <w:sz w:val="26"/>
          <w:szCs w:val="26"/>
        </w:rPr>
        <w:t xml:space="preserve">ФАКУЛЬТЕТ </w:t>
      </w:r>
      <w:r w:rsidR="00496081" w:rsidRPr="00FC108E">
        <w:rPr>
          <w:sz w:val="26"/>
          <w:szCs w:val="26"/>
        </w:rPr>
        <w:t>компьютерных и физико-математических наук</w:t>
      </w:r>
    </w:p>
    <w:p w14:paraId="72000DCE" w14:textId="75FD2A93" w:rsidR="000443DD" w:rsidRDefault="000443DD" w:rsidP="00496081">
      <w:pPr>
        <w:spacing w:line="360" w:lineRule="auto"/>
        <w:jc w:val="center"/>
        <w:rPr>
          <w:sz w:val="28"/>
          <w:szCs w:val="28"/>
        </w:rPr>
      </w:pPr>
      <w:r>
        <w:rPr>
          <w:b/>
          <w:sz w:val="32"/>
          <w:szCs w:val="28"/>
        </w:rPr>
        <w:t>ИНФОРМАЦИОННЫЕ ТЕХНОЛОГИИ</w:t>
      </w:r>
    </w:p>
    <w:p w14:paraId="071E9B0A" w14:textId="77777777" w:rsidR="000443DD" w:rsidRDefault="000443DD" w:rsidP="00496081">
      <w:pPr>
        <w:spacing w:line="360" w:lineRule="auto"/>
        <w:jc w:val="center"/>
        <w:rPr>
          <w:sz w:val="28"/>
          <w:szCs w:val="28"/>
        </w:rPr>
      </w:pPr>
    </w:p>
    <w:p w14:paraId="3C2E8435" w14:textId="77777777" w:rsidR="000443DD" w:rsidRDefault="000443DD" w:rsidP="00496081">
      <w:pPr>
        <w:spacing w:line="360" w:lineRule="auto"/>
        <w:jc w:val="center"/>
        <w:rPr>
          <w:sz w:val="28"/>
          <w:szCs w:val="28"/>
        </w:rPr>
      </w:pPr>
    </w:p>
    <w:p w14:paraId="5F92BA39" w14:textId="77777777" w:rsidR="000443DD" w:rsidRDefault="000443DD" w:rsidP="00496081">
      <w:pPr>
        <w:spacing w:line="360" w:lineRule="auto"/>
        <w:jc w:val="center"/>
        <w:rPr>
          <w:sz w:val="28"/>
          <w:szCs w:val="28"/>
        </w:rPr>
      </w:pPr>
    </w:p>
    <w:p w14:paraId="1AFEF5CD" w14:textId="77777777" w:rsidR="000443DD" w:rsidRDefault="000443DD" w:rsidP="00496081">
      <w:pPr>
        <w:spacing w:line="360" w:lineRule="auto"/>
        <w:jc w:val="center"/>
        <w:rPr>
          <w:sz w:val="28"/>
          <w:szCs w:val="28"/>
        </w:rPr>
      </w:pPr>
    </w:p>
    <w:p w14:paraId="42286BD3" w14:textId="77777777" w:rsidR="000443DD" w:rsidRDefault="000443DD" w:rsidP="00496081">
      <w:pPr>
        <w:spacing w:line="360" w:lineRule="auto"/>
        <w:jc w:val="center"/>
        <w:rPr>
          <w:sz w:val="28"/>
          <w:szCs w:val="28"/>
        </w:rPr>
      </w:pPr>
    </w:p>
    <w:p w14:paraId="18E64CC1" w14:textId="06C82F1D" w:rsidR="000443DD" w:rsidRDefault="000443DD" w:rsidP="000443DD">
      <w:pPr>
        <w:jc w:val="center"/>
        <w:rPr>
          <w:sz w:val="28"/>
          <w:szCs w:val="28"/>
        </w:rPr>
      </w:pPr>
    </w:p>
    <w:p w14:paraId="48C431F8" w14:textId="29BDC70B" w:rsidR="00D050DF" w:rsidRDefault="00D050DF" w:rsidP="000443DD">
      <w:pPr>
        <w:jc w:val="center"/>
        <w:rPr>
          <w:sz w:val="28"/>
          <w:szCs w:val="28"/>
        </w:rPr>
      </w:pPr>
    </w:p>
    <w:p w14:paraId="7089C390" w14:textId="702071F5" w:rsidR="00D050DF" w:rsidRDefault="00D050DF" w:rsidP="000443DD">
      <w:pPr>
        <w:jc w:val="center"/>
        <w:rPr>
          <w:sz w:val="28"/>
          <w:szCs w:val="28"/>
        </w:rPr>
      </w:pPr>
    </w:p>
    <w:p w14:paraId="27C0AD94" w14:textId="25CFDE0F" w:rsidR="00D050DF" w:rsidRDefault="00D050DF" w:rsidP="000443DD">
      <w:pPr>
        <w:jc w:val="center"/>
        <w:rPr>
          <w:sz w:val="28"/>
          <w:szCs w:val="28"/>
        </w:rPr>
      </w:pPr>
    </w:p>
    <w:p w14:paraId="3286B061" w14:textId="7429454A" w:rsidR="00D050DF" w:rsidRDefault="00D050DF" w:rsidP="000443DD">
      <w:pPr>
        <w:jc w:val="center"/>
        <w:rPr>
          <w:sz w:val="28"/>
          <w:szCs w:val="28"/>
        </w:rPr>
      </w:pPr>
    </w:p>
    <w:p w14:paraId="6E540FBB" w14:textId="29EC6FD9" w:rsidR="00D050DF" w:rsidRDefault="00D050DF" w:rsidP="000443DD">
      <w:pPr>
        <w:jc w:val="center"/>
        <w:rPr>
          <w:sz w:val="28"/>
          <w:szCs w:val="28"/>
        </w:rPr>
      </w:pPr>
    </w:p>
    <w:p w14:paraId="6E8B957F" w14:textId="7BF315C8" w:rsidR="00D050DF" w:rsidRDefault="00D050DF" w:rsidP="000443DD">
      <w:pPr>
        <w:jc w:val="center"/>
        <w:rPr>
          <w:sz w:val="28"/>
          <w:szCs w:val="28"/>
        </w:rPr>
      </w:pPr>
    </w:p>
    <w:p w14:paraId="3797822F" w14:textId="4A6A0789" w:rsidR="00D050DF" w:rsidRDefault="00D050DF" w:rsidP="000443DD">
      <w:pPr>
        <w:jc w:val="center"/>
        <w:rPr>
          <w:sz w:val="28"/>
          <w:szCs w:val="28"/>
        </w:rPr>
      </w:pPr>
    </w:p>
    <w:p w14:paraId="60AFF107" w14:textId="58BE86B6" w:rsidR="00D050DF" w:rsidRDefault="00D050DF" w:rsidP="000443DD">
      <w:pPr>
        <w:jc w:val="center"/>
        <w:rPr>
          <w:sz w:val="28"/>
          <w:szCs w:val="28"/>
        </w:rPr>
      </w:pPr>
    </w:p>
    <w:p w14:paraId="2042E6E9" w14:textId="41A1369C" w:rsidR="00D050DF" w:rsidRDefault="00D050DF" w:rsidP="000443DD">
      <w:pPr>
        <w:jc w:val="center"/>
        <w:rPr>
          <w:sz w:val="28"/>
          <w:szCs w:val="28"/>
        </w:rPr>
      </w:pPr>
    </w:p>
    <w:p w14:paraId="60B8E0D4" w14:textId="2F95FCE8" w:rsidR="00D050DF" w:rsidRDefault="00D050DF" w:rsidP="000443DD">
      <w:pPr>
        <w:jc w:val="center"/>
        <w:rPr>
          <w:sz w:val="28"/>
          <w:szCs w:val="28"/>
        </w:rPr>
      </w:pPr>
    </w:p>
    <w:p w14:paraId="28142C98" w14:textId="28FF94AB" w:rsidR="00D050DF" w:rsidRDefault="00D050DF" w:rsidP="000443DD">
      <w:pPr>
        <w:jc w:val="center"/>
        <w:rPr>
          <w:sz w:val="28"/>
          <w:szCs w:val="28"/>
        </w:rPr>
      </w:pPr>
    </w:p>
    <w:p w14:paraId="6FF7289A" w14:textId="77DD9CE5" w:rsidR="00D050DF" w:rsidRDefault="00D050DF" w:rsidP="000443DD">
      <w:pPr>
        <w:jc w:val="center"/>
        <w:rPr>
          <w:sz w:val="28"/>
          <w:szCs w:val="28"/>
        </w:rPr>
      </w:pPr>
    </w:p>
    <w:p w14:paraId="0BD8EE43" w14:textId="1C393791" w:rsidR="00D050DF" w:rsidRDefault="00D050DF" w:rsidP="000443DD">
      <w:pPr>
        <w:jc w:val="center"/>
        <w:rPr>
          <w:sz w:val="28"/>
          <w:szCs w:val="28"/>
        </w:rPr>
      </w:pPr>
    </w:p>
    <w:p w14:paraId="5A156421" w14:textId="01AF3782" w:rsidR="00D050DF" w:rsidRDefault="00D050DF" w:rsidP="000443DD">
      <w:pPr>
        <w:jc w:val="center"/>
        <w:rPr>
          <w:sz w:val="28"/>
          <w:szCs w:val="28"/>
        </w:rPr>
      </w:pPr>
    </w:p>
    <w:p w14:paraId="39F130D2" w14:textId="74EAC3C7" w:rsidR="00D050DF" w:rsidRDefault="00D050DF" w:rsidP="000443DD">
      <w:pPr>
        <w:jc w:val="center"/>
        <w:rPr>
          <w:sz w:val="28"/>
          <w:szCs w:val="28"/>
        </w:rPr>
      </w:pPr>
    </w:p>
    <w:p w14:paraId="6D6591D1" w14:textId="6C97E7C0" w:rsidR="00D050DF" w:rsidRDefault="00D050DF" w:rsidP="000443DD">
      <w:pPr>
        <w:jc w:val="center"/>
        <w:rPr>
          <w:sz w:val="28"/>
          <w:szCs w:val="28"/>
        </w:rPr>
      </w:pPr>
    </w:p>
    <w:p w14:paraId="71F189BD" w14:textId="77777777" w:rsidR="00D050DF" w:rsidRDefault="00D050DF" w:rsidP="000443DD">
      <w:pPr>
        <w:jc w:val="center"/>
        <w:rPr>
          <w:sz w:val="28"/>
          <w:szCs w:val="28"/>
        </w:rPr>
      </w:pPr>
    </w:p>
    <w:p w14:paraId="561B4999" w14:textId="77777777" w:rsidR="000443DD" w:rsidRDefault="000443DD" w:rsidP="000443DD">
      <w:pPr>
        <w:jc w:val="center"/>
        <w:rPr>
          <w:sz w:val="28"/>
          <w:szCs w:val="28"/>
        </w:rPr>
      </w:pPr>
    </w:p>
    <w:p w14:paraId="6FE36957" w14:textId="77777777" w:rsidR="000443DD" w:rsidRDefault="000443DD" w:rsidP="000443DD">
      <w:pPr>
        <w:jc w:val="center"/>
        <w:rPr>
          <w:sz w:val="28"/>
          <w:szCs w:val="28"/>
        </w:rPr>
      </w:pPr>
    </w:p>
    <w:p w14:paraId="024D2AFE" w14:textId="77777777" w:rsidR="000443DD" w:rsidRDefault="000443DD" w:rsidP="000443DD">
      <w:pPr>
        <w:jc w:val="center"/>
        <w:rPr>
          <w:sz w:val="28"/>
          <w:szCs w:val="28"/>
        </w:rPr>
      </w:pPr>
    </w:p>
    <w:p w14:paraId="1F6707FB" w14:textId="77777777" w:rsidR="000443DD" w:rsidRDefault="000443DD" w:rsidP="000443DD">
      <w:pPr>
        <w:jc w:val="center"/>
        <w:rPr>
          <w:sz w:val="28"/>
          <w:szCs w:val="28"/>
        </w:rPr>
      </w:pPr>
    </w:p>
    <w:p w14:paraId="69F45F2B" w14:textId="77777777" w:rsidR="000443DD" w:rsidRDefault="000443DD" w:rsidP="000443DD">
      <w:pPr>
        <w:jc w:val="center"/>
        <w:rPr>
          <w:sz w:val="28"/>
          <w:szCs w:val="28"/>
        </w:rPr>
      </w:pPr>
    </w:p>
    <w:p w14:paraId="1C28FF65" w14:textId="77777777" w:rsidR="00D050DF" w:rsidRDefault="00D050DF">
      <w:pPr>
        <w:rPr>
          <w:sz w:val="28"/>
          <w:szCs w:val="28"/>
        </w:rPr>
      </w:pPr>
    </w:p>
    <w:p w14:paraId="3A49F70F" w14:textId="77777777" w:rsidR="00D050DF" w:rsidRDefault="00D050DF">
      <w:pPr>
        <w:rPr>
          <w:sz w:val="28"/>
          <w:szCs w:val="28"/>
        </w:rPr>
      </w:pPr>
    </w:p>
    <w:p w14:paraId="26BBAC59" w14:textId="6BDA8C6C" w:rsidR="00E73372" w:rsidRDefault="00E73372">
      <w:pPr>
        <w:rPr>
          <w:sz w:val="28"/>
        </w:rPr>
      </w:pPr>
      <w:r>
        <w:rPr>
          <w:sz w:val="28"/>
        </w:rPr>
        <w:br w:type="page"/>
      </w:r>
    </w:p>
    <w:p w14:paraId="1FD69F23" w14:textId="2746AC13" w:rsidR="00E73372" w:rsidRDefault="00E73372" w:rsidP="00B037AA">
      <w:pPr>
        <w:pStyle w:val="10"/>
      </w:pPr>
      <w:r>
        <w:lastRenderedPageBreak/>
        <w:t>Оглавление</w:t>
      </w:r>
    </w:p>
    <w:p w14:paraId="3CDD52A2" w14:textId="58B5355F" w:rsidR="00FE34DA" w:rsidRPr="00FE34DA" w:rsidRDefault="00E73372" w:rsidP="00FE34DA">
      <w:pPr>
        <w:pStyle w:val="11"/>
        <w:tabs>
          <w:tab w:val="right" w:leader="dot" w:pos="9911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\h \z \t "Мой стиль 1_Александров;1;Мой стиль 2_Алекксандров;2" </w:instrText>
      </w:r>
      <w:r>
        <w:fldChar w:fldCharType="separate"/>
      </w:r>
      <w:hyperlink w:anchor="_Toc177119251" w:history="1">
        <w:r w:rsidR="00FE34DA" w:rsidRPr="00FE34DA">
          <w:rPr>
            <w:rStyle w:val="a4"/>
            <w:noProof/>
            <w:sz w:val="28"/>
          </w:rPr>
          <w:t>1. Понятие информационной технологии и новой информационной технологии</w:t>
        </w:r>
        <w:r w:rsidR="00FE34DA" w:rsidRPr="00FE34DA">
          <w:rPr>
            <w:noProof/>
            <w:webHidden/>
            <w:sz w:val="28"/>
          </w:rPr>
          <w:tab/>
        </w:r>
        <w:r w:rsidR="00FE34DA" w:rsidRPr="00FE34DA">
          <w:rPr>
            <w:noProof/>
            <w:webHidden/>
            <w:sz w:val="28"/>
          </w:rPr>
          <w:fldChar w:fldCharType="begin"/>
        </w:r>
        <w:r w:rsidR="00FE34DA" w:rsidRPr="00FE34DA">
          <w:rPr>
            <w:noProof/>
            <w:webHidden/>
            <w:sz w:val="28"/>
          </w:rPr>
          <w:instrText xml:space="preserve"> PAGEREF _Toc177119251 \h </w:instrText>
        </w:r>
        <w:r w:rsidR="00FE34DA" w:rsidRPr="00FE34DA">
          <w:rPr>
            <w:noProof/>
            <w:webHidden/>
            <w:sz w:val="28"/>
          </w:rPr>
        </w:r>
        <w:r w:rsidR="00FE34DA" w:rsidRPr="00FE34DA">
          <w:rPr>
            <w:noProof/>
            <w:webHidden/>
            <w:sz w:val="28"/>
          </w:rPr>
          <w:fldChar w:fldCharType="separate"/>
        </w:r>
        <w:r w:rsidR="00550269">
          <w:rPr>
            <w:noProof/>
            <w:webHidden/>
            <w:sz w:val="28"/>
          </w:rPr>
          <w:t>3</w:t>
        </w:r>
        <w:r w:rsidR="00FE34DA" w:rsidRPr="00FE34DA">
          <w:rPr>
            <w:noProof/>
            <w:webHidden/>
            <w:sz w:val="28"/>
          </w:rPr>
          <w:fldChar w:fldCharType="end"/>
        </w:r>
      </w:hyperlink>
    </w:p>
    <w:p w14:paraId="11B7F795" w14:textId="76711D44" w:rsidR="00FE34DA" w:rsidRPr="00FE34DA" w:rsidRDefault="006839E2" w:rsidP="00FE34DA">
      <w:pPr>
        <w:pStyle w:val="11"/>
        <w:tabs>
          <w:tab w:val="right" w:leader="dot" w:pos="9911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szCs w:val="22"/>
        </w:rPr>
      </w:pPr>
      <w:hyperlink w:anchor="_Toc177119252" w:history="1">
        <w:r w:rsidR="00FE34DA" w:rsidRPr="00FE34DA">
          <w:rPr>
            <w:rStyle w:val="a4"/>
            <w:noProof/>
            <w:sz w:val="28"/>
          </w:rPr>
          <w:t>2. Этапы развития информационных технологий</w:t>
        </w:r>
        <w:r w:rsidR="00FE34DA" w:rsidRPr="00FE34DA">
          <w:rPr>
            <w:noProof/>
            <w:webHidden/>
            <w:sz w:val="28"/>
          </w:rPr>
          <w:tab/>
        </w:r>
        <w:r w:rsidR="00FE34DA" w:rsidRPr="00FE34DA">
          <w:rPr>
            <w:noProof/>
            <w:webHidden/>
            <w:sz w:val="28"/>
          </w:rPr>
          <w:fldChar w:fldCharType="begin"/>
        </w:r>
        <w:r w:rsidR="00FE34DA" w:rsidRPr="00FE34DA">
          <w:rPr>
            <w:noProof/>
            <w:webHidden/>
            <w:sz w:val="28"/>
          </w:rPr>
          <w:instrText xml:space="preserve"> PAGEREF _Toc177119252 \h </w:instrText>
        </w:r>
        <w:r w:rsidR="00FE34DA" w:rsidRPr="00FE34DA">
          <w:rPr>
            <w:noProof/>
            <w:webHidden/>
            <w:sz w:val="28"/>
          </w:rPr>
        </w:r>
        <w:r w:rsidR="00FE34DA" w:rsidRPr="00FE34DA">
          <w:rPr>
            <w:noProof/>
            <w:webHidden/>
            <w:sz w:val="28"/>
          </w:rPr>
          <w:fldChar w:fldCharType="separate"/>
        </w:r>
        <w:r w:rsidR="00550269">
          <w:rPr>
            <w:noProof/>
            <w:webHidden/>
            <w:sz w:val="28"/>
          </w:rPr>
          <w:t>5</w:t>
        </w:r>
        <w:r w:rsidR="00FE34DA" w:rsidRPr="00FE34DA">
          <w:rPr>
            <w:noProof/>
            <w:webHidden/>
            <w:sz w:val="28"/>
          </w:rPr>
          <w:fldChar w:fldCharType="end"/>
        </w:r>
      </w:hyperlink>
    </w:p>
    <w:p w14:paraId="59A1C3BA" w14:textId="044315A8" w:rsidR="00FE34DA" w:rsidRPr="00FE34DA" w:rsidRDefault="006839E2" w:rsidP="00FE34DA">
      <w:pPr>
        <w:pStyle w:val="21"/>
        <w:tabs>
          <w:tab w:val="right" w:leader="dot" w:pos="9911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szCs w:val="22"/>
        </w:rPr>
      </w:pPr>
      <w:hyperlink w:anchor="_Toc177119253" w:history="1">
        <w:r w:rsidR="00FE34DA" w:rsidRPr="00FE34DA">
          <w:rPr>
            <w:rStyle w:val="a4"/>
            <w:noProof/>
            <w:sz w:val="28"/>
          </w:rPr>
          <w:t>Признак деления – проблемы информатизации общества</w:t>
        </w:r>
        <w:r w:rsidR="00FE34DA" w:rsidRPr="00FE34DA">
          <w:rPr>
            <w:noProof/>
            <w:webHidden/>
            <w:sz w:val="28"/>
          </w:rPr>
          <w:tab/>
        </w:r>
        <w:r w:rsidR="00FE34DA" w:rsidRPr="00FE34DA">
          <w:rPr>
            <w:noProof/>
            <w:webHidden/>
            <w:sz w:val="28"/>
          </w:rPr>
          <w:fldChar w:fldCharType="begin"/>
        </w:r>
        <w:r w:rsidR="00FE34DA" w:rsidRPr="00FE34DA">
          <w:rPr>
            <w:noProof/>
            <w:webHidden/>
            <w:sz w:val="28"/>
          </w:rPr>
          <w:instrText xml:space="preserve"> PAGEREF _Toc177119253 \h </w:instrText>
        </w:r>
        <w:r w:rsidR="00FE34DA" w:rsidRPr="00FE34DA">
          <w:rPr>
            <w:noProof/>
            <w:webHidden/>
            <w:sz w:val="28"/>
          </w:rPr>
        </w:r>
        <w:r w:rsidR="00FE34DA" w:rsidRPr="00FE34DA">
          <w:rPr>
            <w:noProof/>
            <w:webHidden/>
            <w:sz w:val="28"/>
          </w:rPr>
          <w:fldChar w:fldCharType="separate"/>
        </w:r>
        <w:r w:rsidR="00550269">
          <w:rPr>
            <w:noProof/>
            <w:webHidden/>
            <w:sz w:val="28"/>
          </w:rPr>
          <w:t>5</w:t>
        </w:r>
        <w:r w:rsidR="00FE34DA" w:rsidRPr="00FE34DA">
          <w:rPr>
            <w:noProof/>
            <w:webHidden/>
            <w:sz w:val="28"/>
          </w:rPr>
          <w:fldChar w:fldCharType="end"/>
        </w:r>
      </w:hyperlink>
    </w:p>
    <w:p w14:paraId="2DDEA40B" w14:textId="1F8EBE13" w:rsidR="00FE34DA" w:rsidRPr="00FE34DA" w:rsidRDefault="006839E2" w:rsidP="00FE34DA">
      <w:pPr>
        <w:pStyle w:val="21"/>
        <w:tabs>
          <w:tab w:val="right" w:leader="dot" w:pos="9911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szCs w:val="22"/>
        </w:rPr>
      </w:pPr>
      <w:hyperlink w:anchor="_Toc177119254" w:history="1">
        <w:r w:rsidR="00FE34DA" w:rsidRPr="00FE34DA">
          <w:rPr>
            <w:rStyle w:val="a4"/>
            <w:noProof/>
            <w:sz w:val="28"/>
          </w:rPr>
          <w:t>Признак деления – виды инструментария ИТ</w:t>
        </w:r>
        <w:r w:rsidR="00FE34DA" w:rsidRPr="00FE34DA">
          <w:rPr>
            <w:noProof/>
            <w:webHidden/>
            <w:sz w:val="28"/>
          </w:rPr>
          <w:tab/>
        </w:r>
        <w:r w:rsidR="00FE34DA" w:rsidRPr="00FE34DA">
          <w:rPr>
            <w:noProof/>
            <w:webHidden/>
            <w:sz w:val="28"/>
          </w:rPr>
          <w:fldChar w:fldCharType="begin"/>
        </w:r>
        <w:r w:rsidR="00FE34DA" w:rsidRPr="00FE34DA">
          <w:rPr>
            <w:noProof/>
            <w:webHidden/>
            <w:sz w:val="28"/>
          </w:rPr>
          <w:instrText xml:space="preserve"> PAGEREF _Toc177119254 \h </w:instrText>
        </w:r>
        <w:r w:rsidR="00FE34DA" w:rsidRPr="00FE34DA">
          <w:rPr>
            <w:noProof/>
            <w:webHidden/>
            <w:sz w:val="28"/>
          </w:rPr>
        </w:r>
        <w:r w:rsidR="00FE34DA" w:rsidRPr="00FE34DA">
          <w:rPr>
            <w:noProof/>
            <w:webHidden/>
            <w:sz w:val="28"/>
          </w:rPr>
          <w:fldChar w:fldCharType="separate"/>
        </w:r>
        <w:r w:rsidR="00550269">
          <w:rPr>
            <w:noProof/>
            <w:webHidden/>
            <w:sz w:val="28"/>
          </w:rPr>
          <w:t>5</w:t>
        </w:r>
        <w:r w:rsidR="00FE34DA" w:rsidRPr="00FE34DA">
          <w:rPr>
            <w:noProof/>
            <w:webHidden/>
            <w:sz w:val="28"/>
          </w:rPr>
          <w:fldChar w:fldCharType="end"/>
        </w:r>
      </w:hyperlink>
    </w:p>
    <w:p w14:paraId="5147FBEF" w14:textId="2E2C7382" w:rsidR="00FE34DA" w:rsidRPr="00FE34DA" w:rsidRDefault="006839E2" w:rsidP="00FE34DA">
      <w:pPr>
        <w:pStyle w:val="11"/>
        <w:tabs>
          <w:tab w:val="right" w:leader="dot" w:pos="9911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szCs w:val="22"/>
        </w:rPr>
      </w:pPr>
      <w:hyperlink w:anchor="_Toc177119255" w:history="1">
        <w:r w:rsidR="00FE34DA" w:rsidRPr="00FE34DA">
          <w:rPr>
            <w:rStyle w:val="a4"/>
            <w:noProof/>
            <w:sz w:val="28"/>
          </w:rPr>
          <w:t>3. Классификации информационных технологий</w:t>
        </w:r>
        <w:r w:rsidR="00FE34DA" w:rsidRPr="00FE34DA">
          <w:rPr>
            <w:noProof/>
            <w:webHidden/>
            <w:sz w:val="28"/>
          </w:rPr>
          <w:tab/>
        </w:r>
        <w:r w:rsidR="00FE34DA" w:rsidRPr="00FE34DA">
          <w:rPr>
            <w:noProof/>
            <w:webHidden/>
            <w:sz w:val="28"/>
          </w:rPr>
          <w:fldChar w:fldCharType="begin"/>
        </w:r>
        <w:r w:rsidR="00FE34DA" w:rsidRPr="00FE34DA">
          <w:rPr>
            <w:noProof/>
            <w:webHidden/>
            <w:sz w:val="28"/>
          </w:rPr>
          <w:instrText xml:space="preserve"> PAGEREF _Toc177119255 \h </w:instrText>
        </w:r>
        <w:r w:rsidR="00FE34DA" w:rsidRPr="00FE34DA">
          <w:rPr>
            <w:noProof/>
            <w:webHidden/>
            <w:sz w:val="28"/>
          </w:rPr>
        </w:r>
        <w:r w:rsidR="00FE34DA" w:rsidRPr="00FE34DA">
          <w:rPr>
            <w:noProof/>
            <w:webHidden/>
            <w:sz w:val="28"/>
          </w:rPr>
          <w:fldChar w:fldCharType="separate"/>
        </w:r>
        <w:r w:rsidR="00550269">
          <w:rPr>
            <w:noProof/>
            <w:webHidden/>
            <w:sz w:val="28"/>
          </w:rPr>
          <w:t>7</w:t>
        </w:r>
        <w:r w:rsidR="00FE34DA" w:rsidRPr="00FE34DA">
          <w:rPr>
            <w:noProof/>
            <w:webHidden/>
            <w:sz w:val="28"/>
          </w:rPr>
          <w:fldChar w:fldCharType="end"/>
        </w:r>
      </w:hyperlink>
    </w:p>
    <w:p w14:paraId="5198D3AB" w14:textId="20F48CF4" w:rsidR="00FE34DA" w:rsidRPr="00FE34DA" w:rsidRDefault="006839E2" w:rsidP="00FE34DA">
      <w:pPr>
        <w:pStyle w:val="11"/>
        <w:tabs>
          <w:tab w:val="right" w:leader="dot" w:pos="9911"/>
        </w:tabs>
        <w:spacing w:after="0" w:line="360" w:lineRule="auto"/>
        <w:jc w:val="both"/>
        <w:rPr>
          <w:rFonts w:asciiTheme="minorHAnsi" w:eastAsiaTheme="minorEastAsia" w:hAnsiTheme="minorHAnsi" w:cstheme="minorBidi"/>
          <w:noProof/>
          <w:szCs w:val="22"/>
        </w:rPr>
      </w:pPr>
      <w:hyperlink w:anchor="_Toc177119256" w:history="1">
        <w:r w:rsidR="00FE34DA" w:rsidRPr="00FE34DA">
          <w:rPr>
            <w:rStyle w:val="a4"/>
            <w:noProof/>
            <w:sz w:val="28"/>
          </w:rPr>
          <w:t>4. Фазы жизненного цикла информационных систем</w:t>
        </w:r>
        <w:r w:rsidR="00FE34DA" w:rsidRPr="00FE34DA">
          <w:rPr>
            <w:noProof/>
            <w:webHidden/>
            <w:sz w:val="28"/>
          </w:rPr>
          <w:tab/>
        </w:r>
        <w:r w:rsidR="00FE34DA" w:rsidRPr="00FE34DA">
          <w:rPr>
            <w:noProof/>
            <w:webHidden/>
            <w:sz w:val="28"/>
          </w:rPr>
          <w:fldChar w:fldCharType="begin"/>
        </w:r>
        <w:r w:rsidR="00FE34DA" w:rsidRPr="00FE34DA">
          <w:rPr>
            <w:noProof/>
            <w:webHidden/>
            <w:sz w:val="28"/>
          </w:rPr>
          <w:instrText xml:space="preserve"> PAGEREF _Toc177119256 \h </w:instrText>
        </w:r>
        <w:r w:rsidR="00FE34DA" w:rsidRPr="00FE34DA">
          <w:rPr>
            <w:noProof/>
            <w:webHidden/>
            <w:sz w:val="28"/>
          </w:rPr>
        </w:r>
        <w:r w:rsidR="00FE34DA" w:rsidRPr="00FE34DA">
          <w:rPr>
            <w:noProof/>
            <w:webHidden/>
            <w:sz w:val="28"/>
          </w:rPr>
          <w:fldChar w:fldCharType="separate"/>
        </w:r>
        <w:r w:rsidR="00550269">
          <w:rPr>
            <w:noProof/>
            <w:webHidden/>
            <w:sz w:val="28"/>
          </w:rPr>
          <w:t>8</w:t>
        </w:r>
        <w:r w:rsidR="00FE34DA" w:rsidRPr="00FE34DA">
          <w:rPr>
            <w:noProof/>
            <w:webHidden/>
            <w:sz w:val="28"/>
          </w:rPr>
          <w:fldChar w:fldCharType="end"/>
        </w:r>
      </w:hyperlink>
    </w:p>
    <w:p w14:paraId="6EFD2AC6" w14:textId="2EB44ACF" w:rsidR="00FE34DA" w:rsidRDefault="006839E2" w:rsidP="00FE34DA">
      <w:pPr>
        <w:pStyle w:val="11"/>
        <w:tabs>
          <w:tab w:val="right" w:leader="dot" w:pos="9911"/>
        </w:tabs>
        <w:spacing w:after="0" w:line="360" w:lineRule="auto"/>
        <w:jc w:val="both"/>
        <w:rPr>
          <w:rStyle w:val="a4"/>
          <w:noProof/>
        </w:rPr>
      </w:pPr>
      <w:hyperlink w:anchor="_Toc177119257" w:history="1">
        <w:r w:rsidR="00FE34DA" w:rsidRPr="00FE34DA">
          <w:rPr>
            <w:rStyle w:val="a4"/>
            <w:noProof/>
            <w:sz w:val="28"/>
          </w:rPr>
          <w:t>Список литературы</w:t>
        </w:r>
        <w:r w:rsidR="00FE34DA" w:rsidRPr="00FE34DA">
          <w:rPr>
            <w:noProof/>
            <w:webHidden/>
            <w:sz w:val="28"/>
          </w:rPr>
          <w:tab/>
        </w:r>
        <w:r w:rsidR="00FE34DA" w:rsidRPr="00FE34DA">
          <w:rPr>
            <w:noProof/>
            <w:webHidden/>
            <w:sz w:val="28"/>
          </w:rPr>
          <w:fldChar w:fldCharType="begin"/>
        </w:r>
        <w:r w:rsidR="00FE34DA" w:rsidRPr="00FE34DA">
          <w:rPr>
            <w:noProof/>
            <w:webHidden/>
            <w:sz w:val="28"/>
          </w:rPr>
          <w:instrText xml:space="preserve"> PAGEREF _Toc177119257 \h </w:instrText>
        </w:r>
        <w:r w:rsidR="00FE34DA" w:rsidRPr="00FE34DA">
          <w:rPr>
            <w:noProof/>
            <w:webHidden/>
            <w:sz w:val="28"/>
          </w:rPr>
        </w:r>
        <w:r w:rsidR="00FE34DA" w:rsidRPr="00FE34DA">
          <w:rPr>
            <w:noProof/>
            <w:webHidden/>
            <w:sz w:val="28"/>
          </w:rPr>
          <w:fldChar w:fldCharType="separate"/>
        </w:r>
        <w:r w:rsidR="00550269">
          <w:rPr>
            <w:noProof/>
            <w:webHidden/>
            <w:sz w:val="28"/>
          </w:rPr>
          <w:t>9</w:t>
        </w:r>
        <w:r w:rsidR="00FE34DA" w:rsidRPr="00FE34DA">
          <w:rPr>
            <w:noProof/>
            <w:webHidden/>
            <w:sz w:val="28"/>
          </w:rPr>
          <w:fldChar w:fldCharType="end"/>
        </w:r>
      </w:hyperlink>
    </w:p>
    <w:p w14:paraId="1C77093B" w14:textId="77777777" w:rsidR="00FE34DA" w:rsidRDefault="00FE34DA">
      <w:pPr>
        <w:rPr>
          <w:rStyle w:val="a4"/>
          <w:noProof/>
        </w:rPr>
      </w:pPr>
      <w:r>
        <w:rPr>
          <w:rStyle w:val="a4"/>
          <w:noProof/>
        </w:rPr>
        <w:br w:type="page"/>
      </w:r>
    </w:p>
    <w:p w14:paraId="4F2B5132" w14:textId="43FBED8E" w:rsidR="00EF0EC3" w:rsidRPr="000A5FD9" w:rsidRDefault="00E73372" w:rsidP="000A5FD9">
      <w:pPr>
        <w:pStyle w:val="10"/>
      </w:pPr>
      <w:r>
        <w:lastRenderedPageBreak/>
        <w:fldChar w:fldCharType="end"/>
      </w:r>
      <w:bookmarkStart w:id="16" w:name="_Toc177119251"/>
      <w:r w:rsidR="00EF0EC3" w:rsidRPr="009A4982">
        <w:t>1. Понятие информационной технологии</w:t>
      </w:r>
      <w:bookmarkEnd w:id="5"/>
      <w:r w:rsidR="009A4982" w:rsidRPr="009A4982">
        <w:br/>
      </w:r>
      <w:r w:rsidR="00D84139" w:rsidRPr="009A4982">
        <w:t>и новой информационной технологии</w:t>
      </w:r>
      <w:bookmarkEnd w:id="16"/>
    </w:p>
    <w:p w14:paraId="4BD6CAEC" w14:textId="77777777" w:rsidR="00740062" w:rsidRPr="009A4982" w:rsidRDefault="00740062" w:rsidP="009A4982">
      <w:pPr>
        <w:spacing w:line="360" w:lineRule="auto"/>
        <w:ind w:firstLine="709"/>
        <w:jc w:val="both"/>
        <w:rPr>
          <w:sz w:val="28"/>
          <w:szCs w:val="28"/>
        </w:rPr>
      </w:pPr>
    </w:p>
    <w:p w14:paraId="0A339ED2" w14:textId="58295543" w:rsidR="00EF0EC3" w:rsidRPr="009A4982" w:rsidRDefault="00EF0EC3" w:rsidP="009A4982">
      <w:pPr>
        <w:spacing w:line="360" w:lineRule="auto"/>
        <w:ind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 xml:space="preserve">Приведем несколько определений </w:t>
      </w:r>
      <w:r w:rsidRPr="00550269">
        <w:rPr>
          <w:b/>
          <w:i/>
          <w:color w:val="00B0F0"/>
          <w:sz w:val="28"/>
          <w:szCs w:val="28"/>
        </w:rPr>
        <w:t>ИТ</w:t>
      </w:r>
      <w:r w:rsidR="00550269" w:rsidRPr="00550269">
        <w:rPr>
          <w:rStyle w:val="ad"/>
          <w:b/>
          <w:i/>
          <w:sz w:val="28"/>
          <w:szCs w:val="28"/>
        </w:rPr>
        <w:footnoteReference w:id="1"/>
      </w:r>
      <w:r w:rsidRPr="009A4982">
        <w:rPr>
          <w:sz w:val="28"/>
          <w:szCs w:val="28"/>
        </w:rPr>
        <w:t>, чтобы выделить основные характеристики этого понятия и выбрать одно из определений за основу.</w:t>
      </w:r>
    </w:p>
    <w:p w14:paraId="7960A505" w14:textId="18EFE57A" w:rsidR="00EF0EC3" w:rsidRPr="00844E41" w:rsidRDefault="00EF0EC3" w:rsidP="00844E41">
      <w:pPr>
        <w:pStyle w:val="aa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844E41">
        <w:rPr>
          <w:sz w:val="28"/>
          <w:szCs w:val="28"/>
        </w:rPr>
        <w:t xml:space="preserve">«Совокупность средств и приемов работы с информацией называется </w:t>
      </w:r>
      <w:r w:rsidRPr="00844E41">
        <w:rPr>
          <w:b/>
          <w:i/>
          <w:color w:val="00B0F0"/>
          <w:sz w:val="28"/>
          <w:szCs w:val="28"/>
        </w:rPr>
        <w:t>ИТ</w:t>
      </w:r>
      <w:r w:rsidRPr="00844E41">
        <w:rPr>
          <w:sz w:val="28"/>
          <w:szCs w:val="28"/>
        </w:rPr>
        <w:t>»</w:t>
      </w:r>
      <w:r w:rsidR="00760743">
        <w:rPr>
          <w:sz w:val="28"/>
          <w:szCs w:val="28"/>
        </w:rPr>
        <w:t xml:space="preserve"> </w:t>
      </w:r>
      <w:r w:rsidR="00760743" w:rsidRPr="00760743">
        <w:rPr>
          <w:sz w:val="28"/>
          <w:szCs w:val="28"/>
        </w:rPr>
        <w:t>[</w:t>
      </w:r>
      <w:r w:rsidR="00760743">
        <w:rPr>
          <w:sz w:val="28"/>
          <w:szCs w:val="28"/>
        </w:rPr>
        <w:fldChar w:fldCharType="begin"/>
      </w:r>
      <w:r w:rsidR="00760743">
        <w:rPr>
          <w:sz w:val="28"/>
          <w:szCs w:val="28"/>
        </w:rPr>
        <w:instrText xml:space="preserve"> REF _Ref177120083 \r \h </w:instrText>
      </w:r>
      <w:r w:rsidR="00760743">
        <w:rPr>
          <w:sz w:val="28"/>
          <w:szCs w:val="28"/>
        </w:rPr>
      </w:r>
      <w:r w:rsidR="00760743">
        <w:rPr>
          <w:sz w:val="28"/>
          <w:szCs w:val="28"/>
        </w:rPr>
        <w:fldChar w:fldCharType="separate"/>
      </w:r>
      <w:r w:rsidR="00760743">
        <w:rPr>
          <w:sz w:val="28"/>
          <w:szCs w:val="28"/>
        </w:rPr>
        <w:t>4</w:t>
      </w:r>
      <w:r w:rsidR="00760743">
        <w:rPr>
          <w:sz w:val="28"/>
          <w:szCs w:val="28"/>
        </w:rPr>
        <w:fldChar w:fldCharType="end"/>
      </w:r>
      <w:r w:rsidR="00760743" w:rsidRPr="00760743">
        <w:rPr>
          <w:sz w:val="28"/>
          <w:szCs w:val="28"/>
        </w:rPr>
        <w:t>]</w:t>
      </w:r>
      <w:r w:rsidR="00760743">
        <w:rPr>
          <w:sz w:val="28"/>
          <w:szCs w:val="28"/>
        </w:rPr>
        <w:t>.</w:t>
      </w:r>
      <w:r w:rsidRPr="00844E41">
        <w:rPr>
          <w:sz w:val="28"/>
          <w:szCs w:val="28"/>
        </w:rPr>
        <w:t xml:space="preserve"> </w:t>
      </w:r>
    </w:p>
    <w:p w14:paraId="0BA79CA4" w14:textId="49584BCA" w:rsidR="00EF0EC3" w:rsidRPr="00844E41" w:rsidRDefault="00EF0EC3" w:rsidP="00844E41">
      <w:pPr>
        <w:pStyle w:val="aa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844E41">
        <w:rPr>
          <w:sz w:val="28"/>
          <w:szCs w:val="28"/>
        </w:rPr>
        <w:t>«</w:t>
      </w:r>
      <w:r w:rsidRPr="00844E41">
        <w:rPr>
          <w:b/>
          <w:i/>
          <w:color w:val="00B0F0"/>
          <w:sz w:val="28"/>
          <w:szCs w:val="28"/>
        </w:rPr>
        <w:t>ИТ</w:t>
      </w:r>
      <w:r w:rsidRPr="00844E41">
        <w:rPr>
          <w:sz w:val="28"/>
          <w:szCs w:val="28"/>
        </w:rPr>
        <w:t xml:space="preserve"> – совокупность методов и программно-технических средств, объединенных в технологическую цепочку, обеспечивающую сбор, обработку, хранение, распределение и отображение информации с целью снижения трудоемкости процессов использования информационных ресурсов, а также повышения их надежности и оперативности»</w:t>
      </w:r>
      <w:r w:rsidR="00760743">
        <w:rPr>
          <w:sz w:val="28"/>
          <w:szCs w:val="28"/>
        </w:rPr>
        <w:t xml:space="preserve"> </w:t>
      </w:r>
      <w:r w:rsidR="00760743" w:rsidRPr="00760743">
        <w:rPr>
          <w:sz w:val="28"/>
          <w:szCs w:val="28"/>
        </w:rPr>
        <w:t>[</w:t>
      </w:r>
      <w:r w:rsidR="00760743">
        <w:rPr>
          <w:sz w:val="28"/>
          <w:szCs w:val="28"/>
        </w:rPr>
        <w:fldChar w:fldCharType="begin"/>
      </w:r>
      <w:r w:rsidR="00760743">
        <w:rPr>
          <w:sz w:val="28"/>
          <w:szCs w:val="28"/>
        </w:rPr>
        <w:instrText xml:space="preserve"> REF _Ref177120718 \r \h </w:instrText>
      </w:r>
      <w:r w:rsidR="00760743">
        <w:rPr>
          <w:sz w:val="28"/>
          <w:szCs w:val="28"/>
        </w:rPr>
      </w:r>
      <w:r w:rsidR="00760743">
        <w:rPr>
          <w:sz w:val="28"/>
          <w:szCs w:val="28"/>
        </w:rPr>
        <w:fldChar w:fldCharType="separate"/>
      </w:r>
      <w:r w:rsidR="00760743">
        <w:rPr>
          <w:sz w:val="28"/>
          <w:szCs w:val="28"/>
        </w:rPr>
        <w:t>2</w:t>
      </w:r>
      <w:r w:rsidR="00760743">
        <w:rPr>
          <w:sz w:val="28"/>
          <w:szCs w:val="28"/>
        </w:rPr>
        <w:fldChar w:fldCharType="end"/>
      </w:r>
      <w:r w:rsidR="00760743" w:rsidRPr="00760743">
        <w:rPr>
          <w:sz w:val="28"/>
          <w:szCs w:val="28"/>
        </w:rPr>
        <w:t>].</w:t>
      </w:r>
    </w:p>
    <w:p w14:paraId="383101BE" w14:textId="19A4328C" w:rsidR="00EF0EC3" w:rsidRPr="00844E41" w:rsidRDefault="00EF0EC3" w:rsidP="00844E41">
      <w:pPr>
        <w:pStyle w:val="aa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844E41">
        <w:rPr>
          <w:sz w:val="28"/>
          <w:szCs w:val="28"/>
        </w:rPr>
        <w:t>«</w:t>
      </w:r>
      <w:r w:rsidRPr="00844E41">
        <w:rPr>
          <w:b/>
          <w:i/>
          <w:color w:val="00B0F0"/>
          <w:sz w:val="28"/>
          <w:szCs w:val="28"/>
        </w:rPr>
        <w:t>ИТ</w:t>
      </w:r>
      <w:r w:rsidRPr="00844E41">
        <w:rPr>
          <w:sz w:val="28"/>
          <w:szCs w:val="28"/>
        </w:rPr>
        <w:t xml:space="preserve"> </w:t>
      </w:r>
      <w:r w:rsidR="009D4ED5" w:rsidRPr="00844E41">
        <w:rPr>
          <w:sz w:val="28"/>
          <w:szCs w:val="28"/>
        </w:rPr>
        <w:t>–</w:t>
      </w:r>
      <w:r w:rsidRPr="00844E41">
        <w:rPr>
          <w:sz w:val="28"/>
          <w:szCs w:val="28"/>
        </w:rPr>
        <w:t xml:space="preserve"> это процесс, включающий совокупность способов сбора, хранения, обработки и передачи информации на основе применения средств вычислительной техники» </w:t>
      </w:r>
      <w:r w:rsidR="00760743" w:rsidRPr="00760743">
        <w:rPr>
          <w:sz w:val="28"/>
          <w:szCs w:val="28"/>
        </w:rPr>
        <w:t>[</w:t>
      </w:r>
      <w:r w:rsidR="00760743">
        <w:rPr>
          <w:sz w:val="28"/>
          <w:szCs w:val="28"/>
        </w:rPr>
        <w:fldChar w:fldCharType="begin"/>
      </w:r>
      <w:r w:rsidR="00760743">
        <w:rPr>
          <w:sz w:val="28"/>
          <w:szCs w:val="28"/>
        </w:rPr>
        <w:instrText xml:space="preserve"> REF _Ref177120741 \r \h </w:instrText>
      </w:r>
      <w:r w:rsidR="00760743">
        <w:rPr>
          <w:sz w:val="28"/>
          <w:szCs w:val="28"/>
        </w:rPr>
      </w:r>
      <w:r w:rsidR="00760743">
        <w:rPr>
          <w:sz w:val="28"/>
          <w:szCs w:val="28"/>
        </w:rPr>
        <w:fldChar w:fldCharType="separate"/>
      </w:r>
      <w:r w:rsidR="00760743">
        <w:rPr>
          <w:sz w:val="28"/>
          <w:szCs w:val="28"/>
        </w:rPr>
        <w:t>1</w:t>
      </w:r>
      <w:r w:rsidR="00760743">
        <w:rPr>
          <w:sz w:val="28"/>
          <w:szCs w:val="28"/>
        </w:rPr>
        <w:fldChar w:fldCharType="end"/>
      </w:r>
      <w:r w:rsidR="00760743" w:rsidRPr="00760743">
        <w:rPr>
          <w:sz w:val="28"/>
          <w:szCs w:val="28"/>
        </w:rPr>
        <w:t>].</w:t>
      </w:r>
    </w:p>
    <w:p w14:paraId="4B1C9869" w14:textId="2163715F" w:rsidR="00EF0EC3" w:rsidRPr="00844E41" w:rsidRDefault="00EF0EC3" w:rsidP="00844E41">
      <w:pPr>
        <w:pStyle w:val="aa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844E41">
        <w:rPr>
          <w:sz w:val="28"/>
          <w:szCs w:val="28"/>
        </w:rPr>
        <w:t>«</w:t>
      </w:r>
      <w:r w:rsidRPr="00844E41">
        <w:rPr>
          <w:b/>
          <w:i/>
          <w:color w:val="00B0F0"/>
          <w:sz w:val="28"/>
          <w:szCs w:val="28"/>
        </w:rPr>
        <w:t>ИТ</w:t>
      </w:r>
      <w:r w:rsidRPr="00844E41">
        <w:rPr>
          <w:sz w:val="28"/>
          <w:szCs w:val="28"/>
        </w:rPr>
        <w:t xml:space="preserve"> </w:t>
      </w:r>
      <w:r w:rsidR="009D4ED5" w:rsidRPr="00844E41">
        <w:rPr>
          <w:sz w:val="28"/>
          <w:szCs w:val="28"/>
        </w:rPr>
        <w:t>–</w:t>
      </w:r>
      <w:r w:rsidRPr="00844E41">
        <w:rPr>
          <w:sz w:val="28"/>
          <w:szCs w:val="28"/>
        </w:rPr>
        <w:t xml:space="preserve"> процесс, использующий совокупность средств и методов сбора, обработки и передачи данных (первичной информации) для получения информации нового качества о состоянии объекта, процесса или явления (информационного продукта» </w:t>
      </w:r>
      <w:r w:rsidR="00760743" w:rsidRPr="00760743">
        <w:rPr>
          <w:sz w:val="28"/>
          <w:szCs w:val="28"/>
        </w:rPr>
        <w:t>[</w:t>
      </w:r>
      <w:r w:rsidR="00760743">
        <w:rPr>
          <w:sz w:val="28"/>
          <w:szCs w:val="28"/>
        </w:rPr>
        <w:fldChar w:fldCharType="begin"/>
      </w:r>
      <w:r w:rsidR="00760743">
        <w:rPr>
          <w:sz w:val="28"/>
          <w:szCs w:val="28"/>
        </w:rPr>
        <w:instrText xml:space="preserve"> REF _Ref177120757 \r \h </w:instrText>
      </w:r>
      <w:r w:rsidR="00760743">
        <w:rPr>
          <w:sz w:val="28"/>
          <w:szCs w:val="28"/>
        </w:rPr>
      </w:r>
      <w:r w:rsidR="00760743">
        <w:rPr>
          <w:sz w:val="28"/>
          <w:szCs w:val="28"/>
        </w:rPr>
        <w:fldChar w:fldCharType="separate"/>
      </w:r>
      <w:r w:rsidR="00760743">
        <w:rPr>
          <w:sz w:val="28"/>
          <w:szCs w:val="28"/>
        </w:rPr>
        <w:t>3</w:t>
      </w:r>
      <w:r w:rsidR="00760743">
        <w:rPr>
          <w:sz w:val="28"/>
          <w:szCs w:val="28"/>
        </w:rPr>
        <w:fldChar w:fldCharType="end"/>
      </w:r>
      <w:r w:rsidR="00760743" w:rsidRPr="00760743">
        <w:rPr>
          <w:sz w:val="28"/>
          <w:szCs w:val="28"/>
        </w:rPr>
        <w:t>].</w:t>
      </w:r>
    </w:p>
    <w:p w14:paraId="230FCB70" w14:textId="16F35229" w:rsidR="00EF0EC3" w:rsidRPr="009A4982" w:rsidRDefault="00EF0EC3" w:rsidP="009A4982">
      <w:pPr>
        <w:spacing w:line="360" w:lineRule="auto"/>
        <w:ind w:firstLine="709"/>
        <w:jc w:val="both"/>
        <w:rPr>
          <w:sz w:val="28"/>
          <w:szCs w:val="28"/>
        </w:rPr>
      </w:pPr>
    </w:p>
    <w:p w14:paraId="2FFC529E" w14:textId="77777777" w:rsidR="00EF0EC3" w:rsidRPr="009A4982" w:rsidRDefault="00EF0EC3" w:rsidP="009A4982">
      <w:pPr>
        <w:spacing w:line="360" w:lineRule="auto"/>
        <w:ind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Можно взять за основу такое «комплексное» определение:</w:t>
      </w:r>
    </w:p>
    <w:p w14:paraId="7DFA4372" w14:textId="77777777" w:rsidR="00EF0EC3" w:rsidRPr="009A4982" w:rsidRDefault="00EF0EC3" w:rsidP="00844E41">
      <w:pPr>
        <w:pBdr>
          <w:left w:val="triple" w:sz="4" w:space="4" w:color="auto"/>
        </w:pBdr>
        <w:shd w:val="clear" w:color="auto" w:fill="DEEAF6" w:themeFill="accent1" w:themeFillTint="33"/>
        <w:spacing w:line="360" w:lineRule="auto"/>
        <w:jc w:val="both"/>
        <w:rPr>
          <w:sz w:val="28"/>
          <w:szCs w:val="28"/>
        </w:rPr>
      </w:pPr>
      <w:r w:rsidRPr="009A4982">
        <w:rPr>
          <w:sz w:val="28"/>
          <w:szCs w:val="28"/>
        </w:rPr>
        <w:t xml:space="preserve">Под </w:t>
      </w:r>
      <w:r w:rsidRPr="00844E41">
        <w:rPr>
          <w:b/>
          <w:sz w:val="28"/>
          <w:szCs w:val="28"/>
          <w:u w:val="single"/>
        </w:rPr>
        <w:t>ИТ</w:t>
      </w:r>
      <w:r w:rsidRPr="009A4982">
        <w:rPr>
          <w:sz w:val="28"/>
          <w:szCs w:val="28"/>
        </w:rPr>
        <w:t xml:space="preserve"> понимается совокупность средств и методов реализации информационных процессов.</w:t>
      </w:r>
    </w:p>
    <w:p w14:paraId="04FA7AA2" w14:textId="77777777" w:rsidR="000443DD" w:rsidRPr="009A4982" w:rsidRDefault="000443DD" w:rsidP="009A4982">
      <w:pPr>
        <w:spacing w:line="360" w:lineRule="auto"/>
        <w:ind w:firstLine="709"/>
        <w:jc w:val="both"/>
        <w:rPr>
          <w:sz w:val="28"/>
          <w:szCs w:val="28"/>
        </w:rPr>
      </w:pPr>
    </w:p>
    <w:p w14:paraId="183F430A" w14:textId="00C4B2FF" w:rsidR="00EF0EC3" w:rsidRPr="009A4982" w:rsidRDefault="00EF0EC3" w:rsidP="00844E41">
      <w:pPr>
        <w:pBdr>
          <w:left w:val="triple" w:sz="4" w:space="4" w:color="auto"/>
        </w:pBdr>
        <w:shd w:val="clear" w:color="auto" w:fill="DEEAF6" w:themeFill="accent1" w:themeFillTint="33"/>
        <w:spacing w:line="360" w:lineRule="auto"/>
        <w:jc w:val="both"/>
        <w:rPr>
          <w:sz w:val="28"/>
          <w:szCs w:val="28"/>
        </w:rPr>
      </w:pPr>
      <w:r w:rsidRPr="009A4982">
        <w:rPr>
          <w:sz w:val="28"/>
          <w:szCs w:val="28"/>
        </w:rPr>
        <w:t xml:space="preserve">Под </w:t>
      </w:r>
      <w:r w:rsidRPr="00844E41">
        <w:rPr>
          <w:b/>
          <w:sz w:val="28"/>
          <w:szCs w:val="28"/>
          <w:u w:val="single"/>
        </w:rPr>
        <w:t>компьютерной ИТ</w:t>
      </w:r>
      <w:r w:rsidRPr="009A4982">
        <w:rPr>
          <w:i/>
          <w:sz w:val="28"/>
          <w:szCs w:val="28"/>
        </w:rPr>
        <w:t xml:space="preserve"> </w:t>
      </w:r>
      <w:r w:rsidR="004E1BF2" w:rsidRPr="009A4982">
        <w:rPr>
          <w:i/>
          <w:sz w:val="28"/>
          <w:szCs w:val="28"/>
        </w:rPr>
        <w:t>(КТ)</w:t>
      </w:r>
      <w:r w:rsidR="00A44421" w:rsidRPr="009A4982">
        <w:rPr>
          <w:sz w:val="28"/>
          <w:szCs w:val="28"/>
        </w:rPr>
        <w:t xml:space="preserve"> </w:t>
      </w:r>
      <w:r w:rsidRPr="009A4982">
        <w:rPr>
          <w:sz w:val="28"/>
          <w:szCs w:val="28"/>
        </w:rPr>
        <w:t>понимается ИТ, использующая вычислительную технику и телекоммуникации.</w:t>
      </w:r>
    </w:p>
    <w:p w14:paraId="4DFB9439" w14:textId="77777777" w:rsidR="00EF0EC3" w:rsidRPr="009A4982" w:rsidRDefault="00EF0EC3" w:rsidP="009A4982">
      <w:pPr>
        <w:spacing w:line="360" w:lineRule="auto"/>
        <w:ind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Три основных принципа новой (компьютерной) информационной технологии:</w:t>
      </w:r>
    </w:p>
    <w:p w14:paraId="47723462" w14:textId="77777777" w:rsidR="00EF0EC3" w:rsidRPr="009A4982" w:rsidRDefault="00EF0EC3" w:rsidP="00DA57EC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A4982">
        <w:rPr>
          <w:sz w:val="28"/>
          <w:szCs w:val="28"/>
        </w:rPr>
        <w:lastRenderedPageBreak/>
        <w:t>Интерактивный (диалоговый) режим работы с компьютером;</w:t>
      </w:r>
    </w:p>
    <w:p w14:paraId="0350801A" w14:textId="77777777" w:rsidR="00EF0EC3" w:rsidRPr="009A4982" w:rsidRDefault="00EF0EC3" w:rsidP="00DA57EC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Интегрированность (стыковка, взаимосвязь) программных продуктов между собой;</w:t>
      </w:r>
    </w:p>
    <w:p w14:paraId="424F1985" w14:textId="77777777" w:rsidR="00EF0EC3" w:rsidRPr="009A4982" w:rsidRDefault="00EF0EC3" w:rsidP="00DA57EC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Гибкость процесса изменения данных и постановок задач.</w:t>
      </w:r>
    </w:p>
    <w:p w14:paraId="6F92E65F" w14:textId="77777777" w:rsidR="00EF0EC3" w:rsidRPr="009A4982" w:rsidRDefault="00EF0EC3" w:rsidP="009A4982">
      <w:pPr>
        <w:spacing w:line="360" w:lineRule="auto"/>
        <w:ind w:firstLine="709"/>
        <w:jc w:val="both"/>
        <w:rPr>
          <w:sz w:val="28"/>
          <w:szCs w:val="28"/>
        </w:rPr>
      </w:pPr>
    </w:p>
    <w:p w14:paraId="719CC04C" w14:textId="77777777" w:rsidR="00EF0EC3" w:rsidRPr="009A4982" w:rsidRDefault="00EF0EC3" w:rsidP="009A4982">
      <w:pPr>
        <w:spacing w:line="360" w:lineRule="auto"/>
        <w:ind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В настоящее время часто употребляют термин «ИТ», подразумевая «</w:t>
      </w:r>
      <w:r w:rsidR="004E1BF2" w:rsidRPr="009A4982">
        <w:rPr>
          <w:sz w:val="28"/>
          <w:szCs w:val="28"/>
        </w:rPr>
        <w:t>К</w:t>
      </w:r>
      <w:r w:rsidR="00A44421" w:rsidRPr="009A4982">
        <w:rPr>
          <w:sz w:val="28"/>
          <w:szCs w:val="28"/>
        </w:rPr>
        <w:t>Т</w:t>
      </w:r>
      <w:r w:rsidRPr="009A4982">
        <w:rPr>
          <w:sz w:val="28"/>
          <w:szCs w:val="28"/>
        </w:rPr>
        <w:t>».</w:t>
      </w:r>
    </w:p>
    <w:p w14:paraId="258A1221" w14:textId="77777777" w:rsidR="00EF0EC3" w:rsidRPr="009A4982" w:rsidRDefault="00EF0EC3" w:rsidP="009A4982">
      <w:pPr>
        <w:spacing w:line="360" w:lineRule="auto"/>
        <w:ind w:firstLine="709"/>
        <w:jc w:val="both"/>
        <w:rPr>
          <w:sz w:val="28"/>
          <w:szCs w:val="28"/>
        </w:rPr>
      </w:pPr>
    </w:p>
    <w:p w14:paraId="3CE652D5" w14:textId="77777777" w:rsidR="00EF0EC3" w:rsidRPr="009A4982" w:rsidRDefault="00EF0EC3" w:rsidP="009A4982">
      <w:pPr>
        <w:spacing w:line="360" w:lineRule="auto"/>
        <w:ind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 xml:space="preserve">Инструментарий </w:t>
      </w:r>
      <w:r w:rsidR="004E1BF2" w:rsidRPr="009A4982">
        <w:rPr>
          <w:sz w:val="28"/>
          <w:szCs w:val="28"/>
        </w:rPr>
        <w:t>К</w:t>
      </w:r>
      <w:r w:rsidRPr="009A4982">
        <w:rPr>
          <w:sz w:val="28"/>
          <w:szCs w:val="28"/>
        </w:rPr>
        <w:t>Т – вычислительная техника, телекоммуникации, программные средства, которые позволя</w:t>
      </w:r>
      <w:r w:rsidR="006718FE" w:rsidRPr="009A4982">
        <w:rPr>
          <w:sz w:val="28"/>
          <w:szCs w:val="28"/>
        </w:rPr>
        <w:t>ю</w:t>
      </w:r>
      <w:r w:rsidRPr="009A4982">
        <w:rPr>
          <w:sz w:val="28"/>
          <w:szCs w:val="28"/>
        </w:rPr>
        <w:t>т достичь поставленн</w:t>
      </w:r>
      <w:r w:rsidR="006718FE" w:rsidRPr="009A4982">
        <w:rPr>
          <w:sz w:val="28"/>
          <w:szCs w:val="28"/>
        </w:rPr>
        <w:t>ой</w:t>
      </w:r>
      <w:r w:rsidRPr="009A4982">
        <w:rPr>
          <w:sz w:val="28"/>
          <w:szCs w:val="28"/>
        </w:rPr>
        <w:t xml:space="preserve"> цел</w:t>
      </w:r>
      <w:r w:rsidR="006718FE" w:rsidRPr="009A4982">
        <w:rPr>
          <w:sz w:val="28"/>
          <w:szCs w:val="28"/>
        </w:rPr>
        <w:t>и</w:t>
      </w:r>
      <w:r w:rsidRPr="009A4982">
        <w:rPr>
          <w:sz w:val="28"/>
          <w:szCs w:val="28"/>
        </w:rPr>
        <w:t>.</w:t>
      </w:r>
    </w:p>
    <w:p w14:paraId="6B047CDC" w14:textId="73E69958" w:rsidR="004B12B4" w:rsidRDefault="004B12B4">
      <w:pPr>
        <w:rPr>
          <w:b/>
          <w:sz w:val="28"/>
          <w:szCs w:val="28"/>
        </w:rPr>
      </w:pPr>
      <w:bookmarkStart w:id="17" w:name="_Toc278309271"/>
      <w:r>
        <w:rPr>
          <w:b/>
          <w:sz w:val="28"/>
          <w:szCs w:val="28"/>
        </w:rPr>
        <w:br w:type="page"/>
      </w:r>
    </w:p>
    <w:p w14:paraId="2636E8B4" w14:textId="0FA3BDF2" w:rsidR="00EF0EC3" w:rsidRPr="009A4982" w:rsidRDefault="00EF0EC3" w:rsidP="00E73372">
      <w:pPr>
        <w:pStyle w:val="10"/>
      </w:pPr>
      <w:bookmarkStart w:id="18" w:name="_Toc177119252"/>
      <w:r w:rsidRPr="009A4982">
        <w:lastRenderedPageBreak/>
        <w:t xml:space="preserve">2. Этапы развития </w:t>
      </w:r>
      <w:bookmarkEnd w:id="17"/>
      <w:r w:rsidR="00D84139" w:rsidRPr="009A4982">
        <w:t>информационных технологий</w:t>
      </w:r>
      <w:bookmarkEnd w:id="18"/>
    </w:p>
    <w:p w14:paraId="07CB56C1" w14:textId="77777777" w:rsidR="004B12B4" w:rsidRDefault="004B12B4" w:rsidP="009A4982">
      <w:pPr>
        <w:pStyle w:val="a3"/>
        <w:ind w:firstLine="709"/>
        <w:rPr>
          <w:szCs w:val="28"/>
        </w:rPr>
      </w:pPr>
    </w:p>
    <w:p w14:paraId="0049E5E4" w14:textId="18BC385F" w:rsidR="00EF0EC3" w:rsidRPr="009A4982" w:rsidRDefault="00EF0EC3" w:rsidP="009A4982">
      <w:pPr>
        <w:pStyle w:val="a3"/>
        <w:ind w:firstLine="709"/>
        <w:rPr>
          <w:szCs w:val="28"/>
        </w:rPr>
      </w:pPr>
      <w:r w:rsidRPr="009A4982">
        <w:rPr>
          <w:szCs w:val="28"/>
        </w:rPr>
        <w:t>Существует несколько точек зрения на развитие ИТ с использованием компьютера, которые определяются различными признаками деления.</w:t>
      </w:r>
    </w:p>
    <w:p w14:paraId="2E050FE8" w14:textId="77777777" w:rsidR="00EF0EC3" w:rsidRPr="009A4982" w:rsidRDefault="00EF0EC3" w:rsidP="009A4982">
      <w:pPr>
        <w:spacing w:line="360" w:lineRule="auto"/>
        <w:ind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Общим для всех подходов является то, что с появлением ПК начался новый этап развития ИТ. Основной целью становится удовлетворение персональных информационных потребностей человека, как для профессиональной сферы, так и для бытовой.</w:t>
      </w:r>
    </w:p>
    <w:p w14:paraId="133FF3FA" w14:textId="17BAB898" w:rsidR="00EF0EC3" w:rsidRPr="009A4982" w:rsidRDefault="00EF0EC3" w:rsidP="00E73372">
      <w:pPr>
        <w:pStyle w:val="20"/>
      </w:pPr>
      <w:bookmarkStart w:id="19" w:name="_Toc177119253"/>
      <w:r w:rsidRPr="009A4982">
        <w:t>Признак деления – проблемы информатизации общества</w:t>
      </w:r>
      <w:bookmarkEnd w:id="19"/>
    </w:p>
    <w:p w14:paraId="177F84A1" w14:textId="77777777" w:rsidR="00EF0EC3" w:rsidRPr="009A4982" w:rsidRDefault="004E1BF2" w:rsidP="00DA57EC">
      <w:pPr>
        <w:spacing w:before="120" w:after="120"/>
        <w:ind w:left="851" w:hanging="851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1</w:t>
      </w:r>
      <w:r w:rsidR="00B40CA7" w:rsidRPr="009A4982">
        <w:rPr>
          <w:sz w:val="28"/>
          <w:szCs w:val="28"/>
        </w:rPr>
        <w:t> </w:t>
      </w:r>
      <w:r w:rsidR="00EF0EC3" w:rsidRPr="009A4982">
        <w:rPr>
          <w:sz w:val="28"/>
          <w:szCs w:val="28"/>
        </w:rPr>
        <w:t>этап (до конца 60-х годов) характеризуется проблемой обработки больших объемов данных в условиях ограниченных возможностей аппаратных средств.</w:t>
      </w:r>
    </w:p>
    <w:p w14:paraId="120FE0EB" w14:textId="0139EA14" w:rsidR="00EF0EC3" w:rsidRPr="009A4982" w:rsidRDefault="00A44421" w:rsidP="00DA57EC">
      <w:pPr>
        <w:spacing w:before="120" w:after="120"/>
        <w:ind w:left="851" w:hanging="851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2</w:t>
      </w:r>
      <w:r w:rsidR="009D4ED5" w:rsidRPr="009A4982">
        <w:rPr>
          <w:sz w:val="28"/>
          <w:szCs w:val="28"/>
        </w:rPr>
        <w:t> </w:t>
      </w:r>
      <w:r w:rsidR="00EF0EC3" w:rsidRPr="009A4982">
        <w:rPr>
          <w:sz w:val="28"/>
          <w:szCs w:val="28"/>
        </w:rPr>
        <w:t xml:space="preserve">этап (до конца 70-х годов) связывается с распространением ЭВМ серии </w:t>
      </w:r>
      <w:r w:rsidR="00EF0EC3" w:rsidRPr="009A4982">
        <w:rPr>
          <w:sz w:val="28"/>
          <w:szCs w:val="28"/>
          <w:lang w:val="en-US"/>
        </w:rPr>
        <w:t>TBM</w:t>
      </w:r>
      <w:r w:rsidR="00EF0EC3" w:rsidRPr="009A4982">
        <w:rPr>
          <w:sz w:val="28"/>
          <w:szCs w:val="28"/>
        </w:rPr>
        <w:t>/360. Проблема этого этапа – отставание программного обеспечения от уровня развития аппаратных средств.</w:t>
      </w:r>
    </w:p>
    <w:p w14:paraId="06345557" w14:textId="11A93887" w:rsidR="00EF0EC3" w:rsidRPr="009A4982" w:rsidRDefault="00A44421" w:rsidP="00DA57EC">
      <w:pPr>
        <w:spacing w:before="120" w:after="120"/>
        <w:ind w:left="851" w:hanging="851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3</w:t>
      </w:r>
      <w:r w:rsidR="009D4ED5" w:rsidRPr="009A4982">
        <w:rPr>
          <w:sz w:val="28"/>
          <w:szCs w:val="28"/>
        </w:rPr>
        <w:t> </w:t>
      </w:r>
      <w:r w:rsidR="00EF0EC3" w:rsidRPr="009A4982">
        <w:rPr>
          <w:sz w:val="28"/>
          <w:szCs w:val="28"/>
        </w:rPr>
        <w:t>этап (с начала 80</w:t>
      </w:r>
      <w:r w:rsidR="00B40CA7" w:rsidRPr="009A4982">
        <w:rPr>
          <w:sz w:val="28"/>
          <w:szCs w:val="28"/>
        </w:rPr>
        <w:t>-</w:t>
      </w:r>
      <w:r w:rsidR="00EF0EC3" w:rsidRPr="009A4982">
        <w:rPr>
          <w:sz w:val="28"/>
          <w:szCs w:val="28"/>
        </w:rPr>
        <w:t>х годов) – компьютер становится инструментом непрофессионального пользователя. Проблемы – максимальное удовлетворение потребностей пользователя и создания соответствующего интерфейса работы в компьютерной среде.</w:t>
      </w:r>
    </w:p>
    <w:p w14:paraId="20BAA667" w14:textId="7039A00C" w:rsidR="00EF0EC3" w:rsidRPr="009A4982" w:rsidRDefault="00A44421" w:rsidP="00DA57EC">
      <w:pPr>
        <w:spacing w:before="120" w:after="120"/>
        <w:ind w:left="851" w:hanging="851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4</w:t>
      </w:r>
      <w:r w:rsidR="009D4ED5" w:rsidRPr="009A4982">
        <w:rPr>
          <w:sz w:val="28"/>
          <w:szCs w:val="28"/>
        </w:rPr>
        <w:t> </w:t>
      </w:r>
      <w:r w:rsidR="00EF0EC3" w:rsidRPr="009A4982">
        <w:rPr>
          <w:sz w:val="28"/>
          <w:szCs w:val="28"/>
        </w:rPr>
        <w:t>этап (с начала 90</w:t>
      </w:r>
      <w:r w:rsidR="00B40CA7" w:rsidRPr="009A4982">
        <w:rPr>
          <w:sz w:val="28"/>
          <w:szCs w:val="28"/>
        </w:rPr>
        <w:t>-</w:t>
      </w:r>
      <w:r w:rsidR="00EF0EC3" w:rsidRPr="009A4982">
        <w:rPr>
          <w:sz w:val="28"/>
          <w:szCs w:val="28"/>
        </w:rPr>
        <w:t xml:space="preserve">х годов) – создание современной технологии </w:t>
      </w:r>
      <w:proofErr w:type="spellStart"/>
      <w:r w:rsidR="00EF0EC3" w:rsidRPr="009A4982">
        <w:rPr>
          <w:sz w:val="28"/>
          <w:szCs w:val="28"/>
        </w:rPr>
        <w:t>межорганизационных</w:t>
      </w:r>
      <w:proofErr w:type="spellEnd"/>
      <w:r w:rsidR="00EF0EC3" w:rsidRPr="009A4982">
        <w:rPr>
          <w:sz w:val="28"/>
          <w:szCs w:val="28"/>
        </w:rPr>
        <w:t xml:space="preserve"> связей и информационных систем. Проблемы этого этапа (основные):</w:t>
      </w:r>
    </w:p>
    <w:p w14:paraId="338E6EF2" w14:textId="77777777" w:rsidR="00EF0EC3" w:rsidRPr="00DA57EC" w:rsidRDefault="004E1BF2" w:rsidP="00DA57EC">
      <w:pPr>
        <w:pStyle w:val="aa"/>
        <w:numPr>
          <w:ilvl w:val="0"/>
          <w:numId w:val="11"/>
        </w:numPr>
        <w:spacing w:before="120" w:after="120"/>
        <w:ind w:left="1418"/>
        <w:jc w:val="both"/>
        <w:rPr>
          <w:sz w:val="28"/>
          <w:szCs w:val="28"/>
        </w:rPr>
      </w:pPr>
      <w:r w:rsidRPr="00DA57EC">
        <w:rPr>
          <w:sz w:val="28"/>
          <w:szCs w:val="28"/>
        </w:rPr>
        <w:t>в</w:t>
      </w:r>
      <w:r w:rsidR="00EF0EC3" w:rsidRPr="00DA57EC">
        <w:rPr>
          <w:sz w:val="28"/>
          <w:szCs w:val="28"/>
        </w:rPr>
        <w:t>ыработка соглашений и установление стандартов, протоколов для компьютерной связи;</w:t>
      </w:r>
    </w:p>
    <w:p w14:paraId="7A431639" w14:textId="77777777" w:rsidR="00EF0EC3" w:rsidRPr="00DA57EC" w:rsidRDefault="004E1BF2" w:rsidP="00DA57EC">
      <w:pPr>
        <w:pStyle w:val="aa"/>
        <w:numPr>
          <w:ilvl w:val="0"/>
          <w:numId w:val="11"/>
        </w:numPr>
        <w:spacing w:before="120" w:after="120"/>
        <w:ind w:left="1418"/>
        <w:jc w:val="both"/>
        <w:rPr>
          <w:sz w:val="28"/>
          <w:szCs w:val="28"/>
        </w:rPr>
      </w:pPr>
      <w:r w:rsidRPr="00DA57EC">
        <w:rPr>
          <w:sz w:val="28"/>
          <w:szCs w:val="28"/>
        </w:rPr>
        <w:t>о</w:t>
      </w:r>
      <w:r w:rsidR="00EF0EC3" w:rsidRPr="00DA57EC">
        <w:rPr>
          <w:sz w:val="28"/>
          <w:szCs w:val="28"/>
        </w:rPr>
        <w:t>рганизация доступа к стратегической информации;</w:t>
      </w:r>
    </w:p>
    <w:p w14:paraId="7AB88084" w14:textId="77777777" w:rsidR="00EF0EC3" w:rsidRPr="00DA57EC" w:rsidRDefault="004E1BF2" w:rsidP="00DA57EC">
      <w:pPr>
        <w:pStyle w:val="aa"/>
        <w:numPr>
          <w:ilvl w:val="0"/>
          <w:numId w:val="11"/>
        </w:numPr>
        <w:spacing w:before="120" w:after="120"/>
        <w:ind w:left="1418"/>
        <w:jc w:val="both"/>
        <w:rPr>
          <w:sz w:val="28"/>
          <w:szCs w:val="28"/>
        </w:rPr>
      </w:pPr>
      <w:r w:rsidRPr="00DA57EC">
        <w:rPr>
          <w:sz w:val="28"/>
          <w:szCs w:val="28"/>
        </w:rPr>
        <w:t>о</w:t>
      </w:r>
      <w:r w:rsidR="00EF0EC3" w:rsidRPr="00DA57EC">
        <w:rPr>
          <w:sz w:val="28"/>
          <w:szCs w:val="28"/>
        </w:rPr>
        <w:t>рганизация защиты и безопасности информации.</w:t>
      </w:r>
    </w:p>
    <w:p w14:paraId="132732E1" w14:textId="77777777" w:rsidR="00A44421" w:rsidRPr="009A4982" w:rsidRDefault="00A44421" w:rsidP="009A4982">
      <w:pPr>
        <w:spacing w:line="360" w:lineRule="auto"/>
        <w:ind w:left="720" w:firstLine="709"/>
        <w:jc w:val="both"/>
        <w:rPr>
          <w:sz w:val="28"/>
          <w:szCs w:val="28"/>
        </w:rPr>
      </w:pPr>
    </w:p>
    <w:p w14:paraId="61D79D01" w14:textId="6DBDDDFC" w:rsidR="00EF0EC3" w:rsidRPr="009A4982" w:rsidRDefault="00EF0EC3" w:rsidP="00E73372">
      <w:pPr>
        <w:pStyle w:val="20"/>
      </w:pPr>
      <w:bookmarkStart w:id="20" w:name="_Toc177119254"/>
      <w:r w:rsidRPr="009A4982">
        <w:t>Признак деления – виды инструментария ИТ</w:t>
      </w:r>
      <w:bookmarkEnd w:id="20"/>
    </w:p>
    <w:p w14:paraId="27AF2334" w14:textId="09510DA6" w:rsidR="00EF0EC3" w:rsidRPr="009A4982" w:rsidRDefault="004E1BF2" w:rsidP="009A4982">
      <w:pPr>
        <w:spacing w:line="360" w:lineRule="auto"/>
        <w:ind w:firstLine="709"/>
        <w:jc w:val="both"/>
        <w:rPr>
          <w:sz w:val="28"/>
          <w:szCs w:val="28"/>
        </w:rPr>
      </w:pPr>
      <w:r w:rsidRPr="00844E41">
        <w:rPr>
          <w:sz w:val="28"/>
          <w:szCs w:val="28"/>
          <w:highlight w:val="yellow"/>
          <w:u w:val="single"/>
        </w:rPr>
        <w:t>1</w:t>
      </w:r>
      <w:r w:rsidR="008B13F6" w:rsidRPr="00844E41">
        <w:rPr>
          <w:sz w:val="28"/>
          <w:szCs w:val="28"/>
          <w:highlight w:val="yellow"/>
          <w:u w:val="single"/>
        </w:rPr>
        <w:t> </w:t>
      </w:r>
      <w:r w:rsidR="00EF0EC3" w:rsidRPr="00844E41">
        <w:rPr>
          <w:sz w:val="28"/>
          <w:szCs w:val="28"/>
          <w:highlight w:val="yellow"/>
          <w:u w:val="single"/>
        </w:rPr>
        <w:t>этап</w:t>
      </w:r>
      <w:r w:rsidR="00EF0EC3" w:rsidRPr="009A4982">
        <w:rPr>
          <w:sz w:val="28"/>
          <w:szCs w:val="28"/>
        </w:rPr>
        <w:t xml:space="preserve"> (до второй половины 19 века) - </w:t>
      </w:r>
      <w:r w:rsidR="00EF0EC3" w:rsidRPr="00844E41">
        <w:rPr>
          <w:sz w:val="28"/>
          <w:szCs w:val="28"/>
          <w:highlight w:val="yellow"/>
        </w:rPr>
        <w:t>«ручная» ИТ</w:t>
      </w:r>
      <w:r w:rsidR="00EF0EC3" w:rsidRPr="009A4982">
        <w:rPr>
          <w:sz w:val="28"/>
          <w:szCs w:val="28"/>
        </w:rPr>
        <w:t>, инструментарий которой составляли: перо, чернильница, книга. Коммуникации осуществлялись ручным способом, путем переправки через почту писем, пакетов, депеш.</w:t>
      </w:r>
    </w:p>
    <w:p w14:paraId="04E654B1" w14:textId="67D66FB2" w:rsidR="00EF0EC3" w:rsidRPr="009A4982" w:rsidRDefault="004E1BF2" w:rsidP="009A4982">
      <w:pPr>
        <w:spacing w:line="360" w:lineRule="auto"/>
        <w:ind w:firstLine="709"/>
        <w:jc w:val="both"/>
        <w:rPr>
          <w:sz w:val="28"/>
          <w:szCs w:val="28"/>
        </w:rPr>
      </w:pPr>
      <w:r w:rsidRPr="00844E41">
        <w:rPr>
          <w:sz w:val="28"/>
          <w:szCs w:val="28"/>
          <w:highlight w:val="green"/>
          <w:u w:val="single"/>
        </w:rPr>
        <w:lastRenderedPageBreak/>
        <w:t>2</w:t>
      </w:r>
      <w:r w:rsidR="008B13F6" w:rsidRPr="00844E41">
        <w:rPr>
          <w:sz w:val="28"/>
          <w:szCs w:val="28"/>
          <w:highlight w:val="green"/>
          <w:u w:val="single"/>
        </w:rPr>
        <w:t> </w:t>
      </w:r>
      <w:r w:rsidR="00EF0EC3" w:rsidRPr="00844E41">
        <w:rPr>
          <w:sz w:val="28"/>
          <w:szCs w:val="28"/>
          <w:highlight w:val="green"/>
          <w:u w:val="single"/>
        </w:rPr>
        <w:t>этап</w:t>
      </w:r>
      <w:r w:rsidR="00EF0EC3" w:rsidRPr="009A4982">
        <w:rPr>
          <w:sz w:val="28"/>
          <w:szCs w:val="28"/>
        </w:rPr>
        <w:t xml:space="preserve"> (с конца 19 века)</w:t>
      </w:r>
      <w:r w:rsidRPr="009A4982">
        <w:rPr>
          <w:sz w:val="28"/>
          <w:szCs w:val="28"/>
        </w:rPr>
        <w:t xml:space="preserve"> – </w:t>
      </w:r>
      <w:r w:rsidR="00EF0EC3" w:rsidRPr="00844E41">
        <w:rPr>
          <w:sz w:val="28"/>
          <w:szCs w:val="28"/>
          <w:highlight w:val="green"/>
        </w:rPr>
        <w:t>«механическая» технология</w:t>
      </w:r>
      <w:r w:rsidR="00EF0EC3" w:rsidRPr="009A4982">
        <w:rPr>
          <w:sz w:val="28"/>
          <w:szCs w:val="28"/>
        </w:rPr>
        <w:t>, инструментарий которой составляли: пишущая машинка, телефон, диктофон, оснащенная более современными средствами доставки почта.</w:t>
      </w:r>
    </w:p>
    <w:p w14:paraId="134BB2C4" w14:textId="3E8E7615" w:rsidR="00EF0EC3" w:rsidRPr="009A4982" w:rsidRDefault="004E1BF2" w:rsidP="009A4982">
      <w:pPr>
        <w:spacing w:line="360" w:lineRule="auto"/>
        <w:ind w:firstLine="709"/>
        <w:jc w:val="both"/>
        <w:rPr>
          <w:sz w:val="28"/>
          <w:szCs w:val="28"/>
        </w:rPr>
      </w:pPr>
      <w:r w:rsidRPr="00844E41">
        <w:rPr>
          <w:sz w:val="28"/>
          <w:szCs w:val="28"/>
          <w:highlight w:val="magenta"/>
        </w:rPr>
        <w:t>3</w:t>
      </w:r>
      <w:r w:rsidR="008B13F6" w:rsidRPr="00844E41">
        <w:rPr>
          <w:sz w:val="28"/>
          <w:szCs w:val="28"/>
          <w:highlight w:val="magenta"/>
        </w:rPr>
        <w:t> </w:t>
      </w:r>
      <w:r w:rsidR="00EF0EC3" w:rsidRPr="00844E41">
        <w:rPr>
          <w:sz w:val="28"/>
          <w:szCs w:val="28"/>
          <w:highlight w:val="magenta"/>
        </w:rPr>
        <w:t>этап</w:t>
      </w:r>
      <w:r w:rsidR="00EF0EC3" w:rsidRPr="009A4982">
        <w:rPr>
          <w:sz w:val="28"/>
          <w:szCs w:val="28"/>
        </w:rPr>
        <w:t xml:space="preserve"> (40</w:t>
      </w:r>
      <w:r w:rsidR="009D4ED5" w:rsidRPr="009A4982">
        <w:rPr>
          <w:sz w:val="28"/>
          <w:szCs w:val="28"/>
        </w:rPr>
        <w:t>–</w:t>
      </w:r>
      <w:r w:rsidR="00EF0EC3" w:rsidRPr="009A4982">
        <w:rPr>
          <w:sz w:val="28"/>
          <w:szCs w:val="28"/>
        </w:rPr>
        <w:t xml:space="preserve">60-е годы 20 века) – </w:t>
      </w:r>
      <w:r w:rsidR="00EF0EC3" w:rsidRPr="00844E41">
        <w:rPr>
          <w:sz w:val="28"/>
          <w:szCs w:val="28"/>
          <w:highlight w:val="magenta"/>
        </w:rPr>
        <w:t>«электрическая» технология</w:t>
      </w:r>
      <w:r w:rsidR="00EF0EC3" w:rsidRPr="009A4982">
        <w:rPr>
          <w:sz w:val="28"/>
          <w:szCs w:val="28"/>
        </w:rPr>
        <w:t>, инструментарий которой составляли: большая ЭВМ и соответственное программное обеспечение, электрические пишущие машинки, ксероксы, портативные диктофоны.</w:t>
      </w:r>
    </w:p>
    <w:p w14:paraId="5A15BFF9" w14:textId="53FEA6F0" w:rsidR="00EF0EC3" w:rsidRPr="009A4982" w:rsidRDefault="00EF0EC3" w:rsidP="009A4982">
      <w:pPr>
        <w:spacing w:line="360" w:lineRule="auto"/>
        <w:ind w:firstLine="709"/>
        <w:jc w:val="both"/>
        <w:rPr>
          <w:sz w:val="28"/>
          <w:szCs w:val="28"/>
        </w:rPr>
      </w:pPr>
      <w:r w:rsidRPr="00844E41">
        <w:rPr>
          <w:sz w:val="28"/>
          <w:szCs w:val="28"/>
          <w:highlight w:val="lightGray"/>
          <w:u w:val="single"/>
        </w:rPr>
        <w:t>4</w:t>
      </w:r>
      <w:r w:rsidR="008B13F6" w:rsidRPr="00844E41">
        <w:rPr>
          <w:sz w:val="28"/>
          <w:szCs w:val="28"/>
          <w:highlight w:val="lightGray"/>
          <w:u w:val="single"/>
        </w:rPr>
        <w:t> </w:t>
      </w:r>
      <w:r w:rsidRPr="00844E41">
        <w:rPr>
          <w:sz w:val="28"/>
          <w:szCs w:val="28"/>
          <w:highlight w:val="lightGray"/>
          <w:u w:val="single"/>
        </w:rPr>
        <w:t>этап</w:t>
      </w:r>
      <w:r w:rsidRPr="009A4982">
        <w:rPr>
          <w:sz w:val="28"/>
          <w:szCs w:val="28"/>
        </w:rPr>
        <w:t xml:space="preserve"> (с начала 70-х годов) – </w:t>
      </w:r>
      <w:r w:rsidRPr="00844E41">
        <w:rPr>
          <w:sz w:val="28"/>
          <w:szCs w:val="28"/>
          <w:highlight w:val="lightGray"/>
        </w:rPr>
        <w:t>«электронная» технология</w:t>
      </w:r>
      <w:r w:rsidRPr="009A4982">
        <w:rPr>
          <w:sz w:val="28"/>
          <w:szCs w:val="28"/>
        </w:rPr>
        <w:t>. Основным инструментарием становятся большие ЭВМ и создаваемые на их базе автоматизированные системы управления (АСУ) и информационно-поисковые системы (ИПС), оснащенные широким спектром базовых и специализированных программных комплексов.</w:t>
      </w:r>
    </w:p>
    <w:p w14:paraId="0F72AB32" w14:textId="55557458" w:rsidR="00EF0EC3" w:rsidRPr="009A4982" w:rsidRDefault="00A44421" w:rsidP="009A4982">
      <w:pPr>
        <w:spacing w:line="360" w:lineRule="auto"/>
        <w:ind w:firstLine="709"/>
        <w:jc w:val="both"/>
        <w:rPr>
          <w:sz w:val="28"/>
          <w:szCs w:val="28"/>
        </w:rPr>
      </w:pPr>
      <w:r w:rsidRPr="00844E41">
        <w:rPr>
          <w:sz w:val="28"/>
          <w:szCs w:val="28"/>
          <w:highlight w:val="blue"/>
        </w:rPr>
        <w:t>5</w:t>
      </w:r>
      <w:r w:rsidR="008B13F6" w:rsidRPr="00844E41">
        <w:rPr>
          <w:sz w:val="28"/>
          <w:szCs w:val="28"/>
          <w:highlight w:val="blue"/>
        </w:rPr>
        <w:t> </w:t>
      </w:r>
      <w:r w:rsidR="00EF0EC3" w:rsidRPr="00844E41">
        <w:rPr>
          <w:sz w:val="28"/>
          <w:szCs w:val="28"/>
          <w:highlight w:val="blue"/>
        </w:rPr>
        <w:t>этап</w:t>
      </w:r>
      <w:r w:rsidR="00EF0EC3" w:rsidRPr="009A4982">
        <w:rPr>
          <w:sz w:val="28"/>
          <w:szCs w:val="28"/>
        </w:rPr>
        <w:t xml:space="preserve"> (с середины 80-х годов) </w:t>
      </w:r>
      <w:r w:rsidR="009D4ED5" w:rsidRPr="009A4982">
        <w:rPr>
          <w:sz w:val="28"/>
          <w:szCs w:val="28"/>
        </w:rPr>
        <w:t>–</w:t>
      </w:r>
      <w:r w:rsidR="00EF0EC3" w:rsidRPr="009A4982">
        <w:rPr>
          <w:sz w:val="28"/>
          <w:szCs w:val="28"/>
        </w:rPr>
        <w:t xml:space="preserve"> </w:t>
      </w:r>
      <w:r w:rsidR="00EF0EC3" w:rsidRPr="00844E41">
        <w:rPr>
          <w:sz w:val="28"/>
          <w:szCs w:val="28"/>
          <w:highlight w:val="blue"/>
        </w:rPr>
        <w:t>«компьютерная» («новая») технология</w:t>
      </w:r>
      <w:r w:rsidR="00EF0EC3" w:rsidRPr="009A4982">
        <w:rPr>
          <w:sz w:val="28"/>
          <w:szCs w:val="28"/>
        </w:rPr>
        <w:t>, основным инструментарием которой является ПК с широким спектром программных продуктов разного назначения. На этом этапе происходит процесс персонализации АСУ, который проявляется в создании систем поддержки принятия решений определенными специалистами. Подобные системы имеют встроенные элементы анализа и интеллекта для разных уровней управления, реализуются на ПК и испытывают телекоммуникации. В связи с переходом на микропроцессорную базу, существенным изменениям подвергается и технические средства бытового, культурного и прочего назначения. Начинают широко использоваться в различных областях глобальные и локальные компьютерные сети.</w:t>
      </w:r>
    </w:p>
    <w:p w14:paraId="576F315E" w14:textId="77777777" w:rsidR="004B12B4" w:rsidRDefault="004B12B4">
      <w:pPr>
        <w:rPr>
          <w:rFonts w:ascii="Arial" w:hAnsi="Arial"/>
          <w:b/>
          <w:bCs/>
          <w:sz w:val="32"/>
          <w:szCs w:val="28"/>
        </w:rPr>
      </w:pPr>
      <w:bookmarkStart w:id="21" w:name="_Toc278309272"/>
      <w:bookmarkStart w:id="22" w:name="_Toc177119255"/>
      <w:r>
        <w:br w:type="page"/>
      </w:r>
    </w:p>
    <w:p w14:paraId="5089A3EB" w14:textId="3D71F274" w:rsidR="00EF0EC3" w:rsidRPr="009A4982" w:rsidRDefault="00EF0EC3" w:rsidP="00E73372">
      <w:pPr>
        <w:pStyle w:val="10"/>
      </w:pPr>
      <w:r w:rsidRPr="009A4982">
        <w:lastRenderedPageBreak/>
        <w:t xml:space="preserve">3. Классификации </w:t>
      </w:r>
      <w:bookmarkEnd w:id="21"/>
      <w:r w:rsidR="00D84139" w:rsidRPr="009A4982">
        <w:t>информационных технологий</w:t>
      </w:r>
      <w:bookmarkEnd w:id="22"/>
    </w:p>
    <w:p w14:paraId="0F38FFDB" w14:textId="77777777" w:rsidR="004B12B4" w:rsidRDefault="004B12B4" w:rsidP="009A4982">
      <w:pPr>
        <w:spacing w:line="360" w:lineRule="auto"/>
        <w:ind w:firstLine="709"/>
        <w:jc w:val="both"/>
        <w:rPr>
          <w:sz w:val="28"/>
          <w:szCs w:val="28"/>
        </w:rPr>
      </w:pPr>
    </w:p>
    <w:p w14:paraId="17E2E9FA" w14:textId="741CC831" w:rsidR="00EF0EC3" w:rsidRPr="009A4982" w:rsidRDefault="00EF0EC3" w:rsidP="009A4982">
      <w:pPr>
        <w:spacing w:line="360" w:lineRule="auto"/>
        <w:ind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ИТ можно классифицировать по следующим параметрам:</w:t>
      </w:r>
    </w:p>
    <w:p w14:paraId="3ED28105" w14:textId="77777777" w:rsidR="00735B43" w:rsidRDefault="00735B43" w:rsidP="009A4982">
      <w:pPr>
        <w:numPr>
          <w:ilvl w:val="0"/>
          <w:numId w:val="5"/>
        </w:numPr>
        <w:spacing w:line="360" w:lineRule="auto"/>
        <w:ind w:left="426" w:firstLine="709"/>
        <w:jc w:val="both"/>
        <w:rPr>
          <w:sz w:val="28"/>
          <w:szCs w:val="28"/>
        </w:rPr>
        <w:sectPr w:rsidR="00735B43" w:rsidSect="00760743">
          <w:headerReference w:type="default" r:id="rId9"/>
          <w:footerReference w:type="default" r:id="rId10"/>
          <w:footnotePr>
            <w:numFmt w:val="chicago"/>
            <w:numRestart w:val="eachSect"/>
          </w:footnotePr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7736DC08" w14:textId="02C0F062" w:rsidR="00EF0EC3" w:rsidRPr="009A4982" w:rsidRDefault="00A44421" w:rsidP="009A4982">
      <w:pPr>
        <w:numPr>
          <w:ilvl w:val="0"/>
          <w:numId w:val="5"/>
        </w:numPr>
        <w:spacing w:line="360" w:lineRule="auto"/>
        <w:ind w:left="426"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 xml:space="preserve">по </w:t>
      </w:r>
      <w:r w:rsidR="00EF0EC3" w:rsidRPr="009A4982">
        <w:rPr>
          <w:sz w:val="28"/>
          <w:szCs w:val="28"/>
        </w:rPr>
        <w:t>типу обрабатываемой информации (например, данные (их, конечно, можно еще разделить на числовые, текстовые и т.п.) обрабатываются с помощью ТР, СУБД и др., а знания – с помощью экспертных систем);</w:t>
      </w:r>
    </w:p>
    <w:p w14:paraId="0EA4124D" w14:textId="77777777" w:rsidR="00EF0EC3" w:rsidRPr="009A4982" w:rsidRDefault="00A44421" w:rsidP="009A4982">
      <w:pPr>
        <w:numPr>
          <w:ilvl w:val="0"/>
          <w:numId w:val="5"/>
        </w:numPr>
        <w:spacing w:line="360" w:lineRule="auto"/>
        <w:ind w:left="426"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 xml:space="preserve">по </w:t>
      </w:r>
      <w:r w:rsidR="00EF0EC3" w:rsidRPr="009A4982">
        <w:rPr>
          <w:sz w:val="28"/>
          <w:szCs w:val="28"/>
        </w:rPr>
        <w:t xml:space="preserve">типу пользовательского интерфейса (командный, </w:t>
      </w:r>
      <w:r w:rsidR="00EF0EC3" w:rsidRPr="009A4982">
        <w:rPr>
          <w:sz w:val="28"/>
          <w:szCs w:val="28"/>
          <w:lang w:val="en-US"/>
        </w:rPr>
        <w:t>WIMP</w:t>
      </w:r>
      <w:r w:rsidR="00EF0EC3" w:rsidRPr="009A4982">
        <w:rPr>
          <w:sz w:val="28"/>
          <w:szCs w:val="28"/>
        </w:rPr>
        <w:t xml:space="preserve">-интерфейс, т.е. содержащий базы программ и меню действий, и </w:t>
      </w:r>
      <w:r w:rsidR="00EF0EC3" w:rsidRPr="009A4982">
        <w:rPr>
          <w:sz w:val="28"/>
          <w:szCs w:val="28"/>
          <w:lang w:val="en-US"/>
        </w:rPr>
        <w:t>SILK</w:t>
      </w:r>
      <w:r w:rsidR="00EF0EC3" w:rsidRPr="009A4982">
        <w:rPr>
          <w:sz w:val="28"/>
          <w:szCs w:val="28"/>
        </w:rPr>
        <w:t>-</w:t>
      </w:r>
      <w:r w:rsidR="00EF0EC3" w:rsidRPr="009A4982">
        <w:rPr>
          <w:sz w:val="28"/>
          <w:szCs w:val="28"/>
        </w:rPr>
        <w:t>интерфейс, использующий речевые команды и смысловые семантические связи);</w:t>
      </w:r>
    </w:p>
    <w:p w14:paraId="475EBCF5" w14:textId="6D822FCA" w:rsidR="00EF0EC3" w:rsidRPr="009A4982" w:rsidRDefault="00A44421" w:rsidP="009A4982">
      <w:pPr>
        <w:numPr>
          <w:ilvl w:val="0"/>
          <w:numId w:val="5"/>
        </w:numPr>
        <w:spacing w:line="360" w:lineRule="auto"/>
        <w:ind w:left="426"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 xml:space="preserve">по </w:t>
      </w:r>
      <w:r w:rsidR="00EF0EC3" w:rsidRPr="009A4982">
        <w:rPr>
          <w:sz w:val="28"/>
          <w:szCs w:val="28"/>
        </w:rPr>
        <w:t>степени взаимодействия между собой (например, дискретное и сетевое взаимодействие)</w:t>
      </w:r>
      <w:r w:rsidR="00EC3D43" w:rsidRPr="009A4982">
        <w:rPr>
          <w:sz w:val="28"/>
          <w:szCs w:val="28"/>
        </w:rPr>
        <w:t>;</w:t>
      </w:r>
    </w:p>
    <w:p w14:paraId="1883EA8F" w14:textId="77777777" w:rsidR="00EF0EC3" w:rsidRPr="009A4982" w:rsidRDefault="00EF0EC3" w:rsidP="009A4982">
      <w:pPr>
        <w:numPr>
          <w:ilvl w:val="0"/>
          <w:numId w:val="5"/>
        </w:numPr>
        <w:spacing w:line="360" w:lineRule="auto"/>
        <w:ind w:left="426"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по области применения (ИТ обработки данных, ИТ управления, ИТ автоматизации офиса, ИТ поддержки принятия решений, ИТ экспертных систем).</w:t>
      </w:r>
    </w:p>
    <w:p w14:paraId="6F6232ED" w14:textId="77777777" w:rsidR="00735B43" w:rsidRDefault="00735B43">
      <w:pPr>
        <w:sectPr w:rsidR="00735B43" w:rsidSect="00735B43">
          <w:footnotePr>
            <w:numFmt w:val="chicago"/>
            <w:numRestart w:val="eachSect"/>
          </w:footnotePr>
          <w:type w:val="continuous"/>
          <w:pgSz w:w="11906" w:h="16838"/>
          <w:pgMar w:top="1134" w:right="851" w:bottom="1134" w:left="1701" w:header="709" w:footer="709" w:gutter="0"/>
          <w:cols w:num="2" w:space="708"/>
          <w:titlePg/>
          <w:docGrid w:linePitch="360"/>
        </w:sectPr>
      </w:pPr>
      <w:bookmarkStart w:id="23" w:name="_Toc177119256"/>
    </w:p>
    <w:p w14:paraId="42378D54" w14:textId="2CAC771C" w:rsidR="004B12B4" w:rsidRDefault="004B12B4">
      <w:pPr>
        <w:rPr>
          <w:rFonts w:ascii="Arial" w:hAnsi="Arial"/>
          <w:b/>
          <w:bCs/>
          <w:sz w:val="32"/>
          <w:szCs w:val="28"/>
        </w:rPr>
      </w:pPr>
      <w:r>
        <w:br w:type="page"/>
      </w:r>
    </w:p>
    <w:p w14:paraId="40E61C76" w14:textId="5FC5CC32" w:rsidR="00CB2F01" w:rsidRPr="009A4982" w:rsidRDefault="00CB2F01" w:rsidP="00E73372">
      <w:pPr>
        <w:pStyle w:val="10"/>
      </w:pPr>
      <w:r w:rsidRPr="009A4982">
        <w:lastRenderedPageBreak/>
        <w:t>4. Фазы жизненного цикла информационных систем</w:t>
      </w:r>
      <w:bookmarkEnd w:id="23"/>
    </w:p>
    <w:p w14:paraId="56DEA0ED" w14:textId="77777777" w:rsidR="00CB2F01" w:rsidRPr="00E44B9C" w:rsidRDefault="00CB2F01" w:rsidP="00CB2F01">
      <w:pPr>
        <w:rPr>
          <w:b/>
          <w:sz w:val="28"/>
          <w:szCs w:val="28"/>
          <w:lang w:val="en-US"/>
        </w:rPr>
      </w:pP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79"/>
        <w:gridCol w:w="4962"/>
        <w:gridCol w:w="2109"/>
      </w:tblGrid>
      <w:tr w:rsidR="00CB2F01" w:rsidRPr="00735B43" w14:paraId="3A1C900E" w14:textId="77777777" w:rsidTr="00735B43">
        <w:trPr>
          <w:trHeight w:val="556"/>
          <w:tblHeader/>
        </w:trPr>
        <w:tc>
          <w:tcPr>
            <w:tcW w:w="2079" w:type="dxa"/>
            <w:shd w:val="clear" w:color="auto" w:fill="BDD6EE" w:themeFill="accent1" w:themeFillTint="66"/>
            <w:vAlign w:val="center"/>
          </w:tcPr>
          <w:p w14:paraId="35D07792" w14:textId="77777777" w:rsidR="00CB2F01" w:rsidRPr="00735B43" w:rsidRDefault="00CB2F01" w:rsidP="00735B43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b/>
                <w:sz w:val="28"/>
                <w:szCs w:val="28"/>
              </w:rPr>
              <w:t>Фаза</w:t>
            </w:r>
          </w:p>
        </w:tc>
        <w:tc>
          <w:tcPr>
            <w:tcW w:w="4962" w:type="dxa"/>
            <w:shd w:val="clear" w:color="auto" w:fill="BDD6EE" w:themeFill="accent1" w:themeFillTint="66"/>
            <w:vAlign w:val="center"/>
          </w:tcPr>
          <w:p w14:paraId="1987DCDB" w14:textId="77777777" w:rsidR="00CB2F01" w:rsidRPr="00735B43" w:rsidRDefault="00CB2F01" w:rsidP="00735B43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b/>
                <w:sz w:val="28"/>
                <w:szCs w:val="28"/>
              </w:rPr>
              <w:t>Содержание</w:t>
            </w:r>
          </w:p>
        </w:tc>
        <w:tc>
          <w:tcPr>
            <w:tcW w:w="2109" w:type="dxa"/>
            <w:shd w:val="clear" w:color="auto" w:fill="BDD6EE" w:themeFill="accent1" w:themeFillTint="66"/>
            <w:vAlign w:val="center"/>
          </w:tcPr>
          <w:p w14:paraId="0C30759C" w14:textId="77777777" w:rsidR="00CB2F01" w:rsidRPr="00735B43" w:rsidRDefault="00CB2F01" w:rsidP="00735B43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b/>
                <w:sz w:val="28"/>
                <w:szCs w:val="28"/>
              </w:rPr>
              <w:t>Результат</w:t>
            </w:r>
          </w:p>
        </w:tc>
      </w:tr>
      <w:tr w:rsidR="00CB2F01" w:rsidRPr="00735B43" w14:paraId="20609715" w14:textId="77777777" w:rsidTr="00735B43">
        <w:trPr>
          <w:trHeight w:val="2499"/>
        </w:trPr>
        <w:tc>
          <w:tcPr>
            <w:tcW w:w="2079" w:type="dxa"/>
            <w:vAlign w:val="center"/>
          </w:tcPr>
          <w:p w14:paraId="604A956F" w14:textId="77777777" w:rsidR="00CB2F01" w:rsidRPr="00735B43" w:rsidRDefault="00CB2F01" w:rsidP="00735B43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b/>
                <w:sz w:val="28"/>
                <w:szCs w:val="28"/>
              </w:rPr>
              <w:t>Фаза анализа и планирования требований</w:t>
            </w:r>
          </w:p>
        </w:tc>
        <w:tc>
          <w:tcPr>
            <w:tcW w:w="4962" w:type="dxa"/>
            <w:vAlign w:val="center"/>
          </w:tcPr>
          <w:p w14:paraId="2FC60C1F" w14:textId="2D80D94E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Определяются</w:t>
            </w:r>
            <w:r w:rsidR="00EC3D43" w:rsidRPr="00735B43">
              <w:rPr>
                <w:szCs w:val="28"/>
              </w:rPr>
              <w:t xml:space="preserve"> </w:t>
            </w:r>
            <w:r w:rsidRPr="00735B43">
              <w:rPr>
                <w:szCs w:val="28"/>
              </w:rPr>
              <w:t>функции будущей ИС, в том числе приоритетные функции, требующие разработки в первую очередь;</w:t>
            </w:r>
          </w:p>
          <w:p w14:paraId="5BCBD9FA" w14:textId="77777777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информационные потребности;</w:t>
            </w:r>
          </w:p>
          <w:p w14:paraId="3676280F" w14:textId="77777777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масштаб проекта;</w:t>
            </w:r>
          </w:p>
          <w:p w14:paraId="6DEB91ED" w14:textId="0DBB92FC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временн</w:t>
            </w:r>
            <w:r w:rsidR="00EC3D43" w:rsidRPr="00735B43">
              <w:rPr>
                <w:szCs w:val="28"/>
              </w:rPr>
              <w:t>ы</w:t>
            </w:r>
            <w:r w:rsidRPr="00735B43">
              <w:rPr>
                <w:szCs w:val="28"/>
              </w:rPr>
              <w:t>е рамки для каждой фазы;</w:t>
            </w:r>
          </w:p>
          <w:p w14:paraId="014A2012" w14:textId="62ADE3B2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b/>
                <w:szCs w:val="28"/>
              </w:rPr>
            </w:pPr>
            <w:r w:rsidRPr="00735B43">
              <w:rPr>
                <w:szCs w:val="28"/>
              </w:rPr>
              <w:t>возможность реализации проекта в установленных рамках финансирования имеющимися аппарат</w:t>
            </w:r>
            <w:r w:rsidR="00EC3D43" w:rsidRPr="00735B43">
              <w:rPr>
                <w:szCs w:val="28"/>
              </w:rPr>
              <w:t>ными</w:t>
            </w:r>
            <w:r w:rsidRPr="00735B43">
              <w:rPr>
                <w:szCs w:val="28"/>
              </w:rPr>
              <w:t xml:space="preserve"> и прогр</w:t>
            </w:r>
            <w:r w:rsidR="00EC3D43" w:rsidRPr="00735B43">
              <w:rPr>
                <w:szCs w:val="28"/>
              </w:rPr>
              <w:t>аммными</w:t>
            </w:r>
            <w:r w:rsidRPr="00735B43">
              <w:rPr>
                <w:szCs w:val="28"/>
              </w:rPr>
              <w:t xml:space="preserve"> средствами</w:t>
            </w:r>
          </w:p>
        </w:tc>
        <w:tc>
          <w:tcPr>
            <w:tcW w:w="2109" w:type="dxa"/>
            <w:vAlign w:val="center"/>
          </w:tcPr>
          <w:p w14:paraId="0951C0DD" w14:textId="3F870BBB" w:rsidR="00CB2F01" w:rsidRPr="00735B43" w:rsidRDefault="007579C0" w:rsidP="00735B43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sz w:val="28"/>
                <w:szCs w:val="28"/>
              </w:rPr>
              <w:t>С</w:t>
            </w:r>
            <w:r w:rsidR="00CB2F01" w:rsidRPr="00735B43">
              <w:rPr>
                <w:sz w:val="28"/>
                <w:szCs w:val="28"/>
              </w:rPr>
              <w:t>писок функций, приоритетов, предварительные функциональные и информационные модели</w:t>
            </w:r>
          </w:p>
        </w:tc>
      </w:tr>
      <w:tr w:rsidR="00CB2F01" w:rsidRPr="00735B43" w14:paraId="195C0D6D" w14:textId="77777777" w:rsidTr="00735B43">
        <w:trPr>
          <w:trHeight w:val="3348"/>
        </w:trPr>
        <w:tc>
          <w:tcPr>
            <w:tcW w:w="2079" w:type="dxa"/>
            <w:vAlign w:val="center"/>
          </w:tcPr>
          <w:p w14:paraId="3CB044F1" w14:textId="77777777" w:rsidR="00CB2F01" w:rsidRPr="00735B43" w:rsidRDefault="00CB2F01" w:rsidP="00735B43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b/>
                <w:sz w:val="28"/>
                <w:szCs w:val="28"/>
              </w:rPr>
              <w:t>Фаза проектирования</w:t>
            </w:r>
          </w:p>
        </w:tc>
        <w:tc>
          <w:tcPr>
            <w:tcW w:w="4962" w:type="dxa"/>
            <w:vAlign w:val="center"/>
          </w:tcPr>
          <w:p w14:paraId="5151B3B5" w14:textId="71712961" w:rsidR="00CB2F01" w:rsidRPr="00735B43" w:rsidRDefault="007579C0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С</w:t>
            </w:r>
            <w:r w:rsidR="00CB2F01" w:rsidRPr="00735B43">
              <w:rPr>
                <w:szCs w:val="28"/>
              </w:rPr>
              <w:t xml:space="preserve"> помощью CASE-средств создаются прототипы;</w:t>
            </w:r>
          </w:p>
          <w:p w14:paraId="4667FEA5" w14:textId="77777777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прототипы анализируются пользователями, которые уточняют и дополняют требования;</w:t>
            </w:r>
          </w:p>
          <w:p w14:paraId="1EA0DC41" w14:textId="77777777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проводится анализ и, если надо, корректировка функциональной модели ИС;</w:t>
            </w:r>
          </w:p>
          <w:p w14:paraId="1C2E7B10" w14:textId="77777777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определяются требования разграничения доступа к данным;</w:t>
            </w:r>
          </w:p>
          <w:p w14:paraId="3E33D94C" w14:textId="77777777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определяется количество функциональных элементов ИС и выделяются подсистемы, для реализации каждой из которых определяется группа разработчиков;</w:t>
            </w:r>
          </w:p>
          <w:p w14:paraId="66241332" w14:textId="77777777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b/>
                <w:szCs w:val="28"/>
              </w:rPr>
            </w:pPr>
            <w:r w:rsidRPr="00735B43">
              <w:rPr>
                <w:szCs w:val="28"/>
              </w:rPr>
              <w:t>определение необходимой документации</w:t>
            </w:r>
          </w:p>
        </w:tc>
        <w:tc>
          <w:tcPr>
            <w:tcW w:w="2109" w:type="dxa"/>
            <w:vAlign w:val="center"/>
          </w:tcPr>
          <w:p w14:paraId="3D0F91E0" w14:textId="52724D0B" w:rsidR="00CB2F01" w:rsidRPr="00735B43" w:rsidRDefault="007579C0" w:rsidP="00735B43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sz w:val="28"/>
                <w:szCs w:val="28"/>
              </w:rPr>
              <w:t>О</w:t>
            </w:r>
            <w:r w:rsidR="00CB2F01" w:rsidRPr="00735B43">
              <w:rPr>
                <w:sz w:val="28"/>
                <w:szCs w:val="28"/>
              </w:rPr>
              <w:t>бщая информационная модель ИС, функциональные модели системы и подсистем, построенные прототипы экранов, диалоговых окон и т.п.</w:t>
            </w:r>
          </w:p>
        </w:tc>
      </w:tr>
      <w:tr w:rsidR="00CB2F01" w:rsidRPr="00735B43" w14:paraId="06F38131" w14:textId="77777777" w:rsidTr="00735B43">
        <w:trPr>
          <w:trHeight w:val="3893"/>
        </w:trPr>
        <w:tc>
          <w:tcPr>
            <w:tcW w:w="2079" w:type="dxa"/>
            <w:vAlign w:val="center"/>
          </w:tcPr>
          <w:p w14:paraId="1249953C" w14:textId="77777777" w:rsidR="00CB2F01" w:rsidRPr="00735B43" w:rsidRDefault="00CB2F01" w:rsidP="00735B43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b/>
                <w:sz w:val="28"/>
                <w:szCs w:val="28"/>
              </w:rPr>
              <w:lastRenderedPageBreak/>
              <w:t>Фаза построения</w:t>
            </w:r>
          </w:p>
        </w:tc>
        <w:tc>
          <w:tcPr>
            <w:tcW w:w="4962" w:type="dxa"/>
            <w:vAlign w:val="center"/>
          </w:tcPr>
          <w:p w14:paraId="03D1DB6F" w14:textId="25282C29" w:rsidR="00CB2F01" w:rsidRPr="00735B43" w:rsidRDefault="00CB2F01" w:rsidP="00735B43">
            <w:pPr>
              <w:spacing w:line="276" w:lineRule="auto"/>
              <w:rPr>
                <w:sz w:val="28"/>
                <w:szCs w:val="28"/>
              </w:rPr>
            </w:pPr>
            <w:r w:rsidRPr="00735B43">
              <w:rPr>
                <w:sz w:val="28"/>
                <w:szCs w:val="28"/>
              </w:rPr>
              <w:t>Собственно быстрая разработка приложения, а именно</w:t>
            </w:r>
            <w:r w:rsidR="00F47B1B" w:rsidRPr="00735B43">
              <w:rPr>
                <w:sz w:val="28"/>
                <w:szCs w:val="28"/>
              </w:rPr>
              <w:t xml:space="preserve"> </w:t>
            </w:r>
            <w:r w:rsidRPr="00735B43">
              <w:rPr>
                <w:sz w:val="28"/>
                <w:szCs w:val="28"/>
              </w:rPr>
              <w:t>интерактивное построение подсистем средствами визуального программирования;</w:t>
            </w:r>
          </w:p>
          <w:p w14:paraId="24DBE1CE" w14:textId="77777777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тестирование подсистем;</w:t>
            </w:r>
          </w:p>
          <w:p w14:paraId="22726352" w14:textId="77777777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оценка пользователями полученных результатов и внесение корректив;</w:t>
            </w:r>
          </w:p>
          <w:p w14:paraId="1958FF35" w14:textId="77777777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интеграция подсистем в единую ИС;</w:t>
            </w:r>
          </w:p>
          <w:p w14:paraId="0643537F" w14:textId="77777777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тестирование ИС;</w:t>
            </w:r>
          </w:p>
          <w:p w14:paraId="5FE6EE4D" w14:textId="77777777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физическое проектирование БД;</w:t>
            </w:r>
          </w:p>
          <w:p w14:paraId="3950DE88" w14:textId="3DD6704B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определение требований к аппаратным и прогр</w:t>
            </w:r>
            <w:r w:rsidR="007579C0" w:rsidRPr="00735B43">
              <w:rPr>
                <w:szCs w:val="28"/>
              </w:rPr>
              <w:t>аммным</w:t>
            </w:r>
            <w:r w:rsidRPr="00735B43">
              <w:rPr>
                <w:szCs w:val="28"/>
              </w:rPr>
              <w:t xml:space="preserve"> ресурсам;</w:t>
            </w:r>
          </w:p>
          <w:p w14:paraId="6E75EA16" w14:textId="77777777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определение способов повышения производительности;</w:t>
            </w:r>
          </w:p>
          <w:p w14:paraId="3CA2304C" w14:textId="77777777" w:rsidR="00CB2F01" w:rsidRPr="00735B43" w:rsidRDefault="00CB2F01" w:rsidP="00735B43">
            <w:pPr>
              <w:pStyle w:val="a3"/>
              <w:spacing w:line="276" w:lineRule="auto"/>
              <w:ind w:firstLine="0"/>
              <w:jc w:val="left"/>
              <w:rPr>
                <w:b/>
                <w:szCs w:val="28"/>
              </w:rPr>
            </w:pPr>
            <w:r w:rsidRPr="00735B43">
              <w:rPr>
                <w:szCs w:val="28"/>
              </w:rPr>
              <w:t>завершение разработки документации</w:t>
            </w:r>
          </w:p>
        </w:tc>
        <w:tc>
          <w:tcPr>
            <w:tcW w:w="2109" w:type="dxa"/>
            <w:vAlign w:val="center"/>
          </w:tcPr>
          <w:p w14:paraId="19D7CD81" w14:textId="26E866AB" w:rsidR="00CB2F01" w:rsidRPr="00735B43" w:rsidRDefault="007579C0" w:rsidP="00735B43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sz w:val="28"/>
                <w:szCs w:val="28"/>
              </w:rPr>
              <w:t>Г</w:t>
            </w:r>
            <w:r w:rsidR="00CB2F01" w:rsidRPr="00735B43">
              <w:rPr>
                <w:sz w:val="28"/>
                <w:szCs w:val="28"/>
              </w:rPr>
              <w:t>отовая ИС, удовлетворяющая всем требованиям пользователей</w:t>
            </w:r>
          </w:p>
        </w:tc>
      </w:tr>
      <w:tr w:rsidR="00CB2F01" w:rsidRPr="00735B43" w14:paraId="374938FD" w14:textId="77777777" w:rsidTr="00735B43">
        <w:trPr>
          <w:trHeight w:val="545"/>
        </w:trPr>
        <w:tc>
          <w:tcPr>
            <w:tcW w:w="2079" w:type="dxa"/>
            <w:vAlign w:val="center"/>
          </w:tcPr>
          <w:p w14:paraId="46AFF889" w14:textId="77777777" w:rsidR="00CB2F01" w:rsidRPr="00735B43" w:rsidRDefault="00CB2F01" w:rsidP="00735B43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b/>
                <w:sz w:val="28"/>
                <w:szCs w:val="28"/>
              </w:rPr>
              <w:t>Фаза внедрения</w:t>
            </w:r>
          </w:p>
        </w:tc>
        <w:tc>
          <w:tcPr>
            <w:tcW w:w="4962" w:type="dxa"/>
            <w:vAlign w:val="center"/>
          </w:tcPr>
          <w:p w14:paraId="67DE8166" w14:textId="77777777" w:rsidR="00CB2F01" w:rsidRPr="00735B43" w:rsidRDefault="00CB2F01" w:rsidP="00735B43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sz w:val="28"/>
                <w:szCs w:val="28"/>
              </w:rPr>
              <w:t>Обучение пользователей ИС</w:t>
            </w:r>
            <w:r w:rsidR="004E1BF2" w:rsidRPr="00735B43">
              <w:rPr>
                <w:sz w:val="28"/>
                <w:szCs w:val="28"/>
              </w:rPr>
              <w:t>.</w:t>
            </w:r>
          </w:p>
        </w:tc>
        <w:tc>
          <w:tcPr>
            <w:tcW w:w="2109" w:type="dxa"/>
            <w:vAlign w:val="center"/>
          </w:tcPr>
          <w:p w14:paraId="5E1719E4" w14:textId="64138623" w:rsidR="00CB2F01" w:rsidRPr="00735B43" w:rsidRDefault="007579C0" w:rsidP="00735B43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sz w:val="28"/>
                <w:szCs w:val="28"/>
              </w:rPr>
              <w:t>О</w:t>
            </w:r>
            <w:r w:rsidR="00CB2F01" w:rsidRPr="00735B43">
              <w:rPr>
                <w:sz w:val="28"/>
                <w:szCs w:val="28"/>
              </w:rPr>
              <w:t>бученные пользователи ИС</w:t>
            </w:r>
          </w:p>
        </w:tc>
      </w:tr>
    </w:tbl>
    <w:p w14:paraId="17269AF2" w14:textId="77777777" w:rsidR="004B12B4" w:rsidRDefault="004B12B4">
      <w:pPr>
        <w:rPr>
          <w:rFonts w:ascii="Arial" w:hAnsi="Arial"/>
          <w:b/>
          <w:bCs/>
          <w:sz w:val="32"/>
          <w:szCs w:val="28"/>
        </w:rPr>
      </w:pPr>
      <w:bookmarkStart w:id="24" w:name="_Toc177119257"/>
      <w:r>
        <w:br w:type="page"/>
      </w:r>
    </w:p>
    <w:p w14:paraId="102CA2BF" w14:textId="5F5B20BD" w:rsidR="000232C7" w:rsidRDefault="000232C7" w:rsidP="00835421">
      <w:pPr>
        <w:pStyle w:val="10"/>
      </w:pPr>
      <w:r>
        <w:lastRenderedPageBreak/>
        <w:t>5. Предмет изучения информатики</w:t>
      </w:r>
    </w:p>
    <w:p w14:paraId="4603E2E7" w14:textId="64821524" w:rsidR="000232C7" w:rsidRPr="00835421" w:rsidRDefault="000232C7" w:rsidP="00835421">
      <w:pPr>
        <w:spacing w:line="360" w:lineRule="auto"/>
        <w:ind w:firstLine="709"/>
        <w:jc w:val="both"/>
        <w:rPr>
          <w:sz w:val="28"/>
        </w:rPr>
      </w:pPr>
      <w:r w:rsidRPr="00835421">
        <w:rPr>
          <w:sz w:val="28"/>
        </w:rPr>
        <w:t>В соответствии с современными пониманиями, информатика включает в себя четыре части:</w:t>
      </w:r>
    </w:p>
    <w:p w14:paraId="6D71E190" w14:textId="216A12D0" w:rsidR="000232C7" w:rsidRPr="00835421" w:rsidRDefault="00835421" w:rsidP="00835421">
      <w:pPr>
        <w:pStyle w:val="aa"/>
        <w:numPr>
          <w:ilvl w:val="0"/>
          <w:numId w:val="15"/>
        </w:numPr>
        <w:spacing w:line="360" w:lineRule="auto"/>
        <w:ind w:left="1701"/>
        <w:jc w:val="both"/>
        <w:rPr>
          <w:sz w:val="28"/>
        </w:rPr>
      </w:pPr>
      <w:r>
        <w:rPr>
          <w:sz w:val="28"/>
        </w:rPr>
        <w:t>т</w:t>
      </w:r>
      <w:r w:rsidR="000232C7" w:rsidRPr="00835421">
        <w:rPr>
          <w:sz w:val="28"/>
        </w:rPr>
        <w:t>еоретическая информатика;</w:t>
      </w:r>
    </w:p>
    <w:p w14:paraId="4D08CA6B" w14:textId="78D53D57" w:rsidR="000232C7" w:rsidRPr="00835421" w:rsidRDefault="00835421" w:rsidP="00835421">
      <w:pPr>
        <w:pStyle w:val="aa"/>
        <w:numPr>
          <w:ilvl w:val="0"/>
          <w:numId w:val="15"/>
        </w:numPr>
        <w:spacing w:line="360" w:lineRule="auto"/>
        <w:ind w:left="1701"/>
        <w:jc w:val="both"/>
        <w:rPr>
          <w:sz w:val="28"/>
        </w:rPr>
      </w:pPr>
      <w:r>
        <w:rPr>
          <w:sz w:val="28"/>
        </w:rPr>
        <w:t>с</w:t>
      </w:r>
      <w:r w:rsidR="000232C7" w:rsidRPr="00835421">
        <w:rPr>
          <w:sz w:val="28"/>
        </w:rPr>
        <w:t>редства информации;</w:t>
      </w:r>
    </w:p>
    <w:p w14:paraId="5FCFE624" w14:textId="22E86FE1" w:rsidR="00835421" w:rsidRPr="00835421" w:rsidRDefault="00835421" w:rsidP="00835421">
      <w:pPr>
        <w:pStyle w:val="aa"/>
        <w:numPr>
          <w:ilvl w:val="0"/>
          <w:numId w:val="15"/>
        </w:numPr>
        <w:spacing w:line="360" w:lineRule="auto"/>
        <w:ind w:left="1701"/>
        <w:jc w:val="both"/>
        <w:rPr>
          <w:sz w:val="28"/>
        </w:rPr>
      </w:pPr>
      <w:r>
        <w:rPr>
          <w:sz w:val="28"/>
        </w:rPr>
        <w:t>и</w:t>
      </w:r>
      <w:r w:rsidRPr="00835421">
        <w:rPr>
          <w:sz w:val="28"/>
        </w:rPr>
        <w:t>нформационные технологии;</w:t>
      </w:r>
    </w:p>
    <w:p w14:paraId="64FDB522" w14:textId="3237B64D" w:rsidR="00835421" w:rsidRPr="00835421" w:rsidRDefault="00835421" w:rsidP="00835421">
      <w:pPr>
        <w:pStyle w:val="aa"/>
        <w:numPr>
          <w:ilvl w:val="0"/>
          <w:numId w:val="15"/>
        </w:numPr>
        <w:spacing w:line="360" w:lineRule="auto"/>
        <w:ind w:left="1701"/>
        <w:jc w:val="both"/>
        <w:rPr>
          <w:sz w:val="28"/>
        </w:rPr>
      </w:pPr>
      <w:r>
        <w:rPr>
          <w:sz w:val="28"/>
        </w:rPr>
        <w:t>с</w:t>
      </w:r>
      <w:r w:rsidRPr="00835421">
        <w:rPr>
          <w:sz w:val="28"/>
        </w:rPr>
        <w:t>оциальная информатика.</w:t>
      </w:r>
    </w:p>
    <w:p w14:paraId="2676CE0E" w14:textId="44373670" w:rsidR="000232C7" w:rsidRDefault="00835421" w:rsidP="00835421">
      <w:pPr>
        <w:spacing w:line="360" w:lineRule="auto"/>
        <w:ind w:firstLine="709"/>
        <w:jc w:val="both"/>
        <w:rPr>
          <w:sz w:val="28"/>
        </w:rPr>
      </w:pPr>
      <w:r w:rsidRPr="00835421">
        <w:rPr>
          <w:sz w:val="28"/>
        </w:rPr>
        <w:t xml:space="preserve">Каждая из этих частей, в свою очередь, делится на разделы (см. </w:t>
      </w:r>
      <w:r w:rsidRPr="00835421">
        <w:rPr>
          <w:b/>
          <w:sz w:val="28"/>
        </w:rPr>
        <w:t>Таблицу 1</w:t>
      </w:r>
      <w:r w:rsidRPr="00835421">
        <w:rPr>
          <w:sz w:val="28"/>
        </w:rPr>
        <w:t>).</w:t>
      </w:r>
    </w:p>
    <w:p w14:paraId="153044BA" w14:textId="6DBABCC2" w:rsidR="00835421" w:rsidRDefault="00835421" w:rsidP="00835421">
      <w:pPr>
        <w:spacing w:line="360" w:lineRule="auto"/>
        <w:ind w:firstLine="709"/>
        <w:jc w:val="right"/>
        <w:rPr>
          <w:sz w:val="28"/>
        </w:rPr>
      </w:pPr>
      <w:r>
        <w:rPr>
          <w:sz w:val="28"/>
        </w:rPr>
        <w:t>Таблица 1</w:t>
      </w:r>
    </w:p>
    <w:p w14:paraId="2FE85B15" w14:textId="60F84E1C" w:rsidR="00835421" w:rsidRDefault="00835421" w:rsidP="00835421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Структура предметной области информатики</w:t>
      </w:r>
    </w:p>
    <w:tbl>
      <w:tblPr>
        <w:tblStyle w:val="ae"/>
        <w:tblW w:w="5000" w:type="pct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dotDash" w:sz="4" w:space="0" w:color="auto"/>
          <w:insideV w:val="dotDash" w:sz="4" w:space="0" w:color="auto"/>
        </w:tblBorders>
        <w:tblLook w:val="04A0" w:firstRow="1" w:lastRow="0" w:firstColumn="1" w:lastColumn="0" w:noHBand="0" w:noVBand="1"/>
      </w:tblPr>
      <w:tblGrid>
        <w:gridCol w:w="826"/>
        <w:gridCol w:w="850"/>
        <w:gridCol w:w="3813"/>
        <w:gridCol w:w="3815"/>
      </w:tblGrid>
      <w:tr w:rsidR="00835421" w:rsidRPr="00835421" w14:paraId="3F5E3315" w14:textId="77777777" w:rsidTr="00BE7EED">
        <w:trPr>
          <w:trHeight w:val="976"/>
        </w:trPr>
        <w:tc>
          <w:tcPr>
            <w:tcW w:w="5000" w:type="pct"/>
            <w:gridSpan w:val="4"/>
            <w:shd w:val="clear" w:color="auto" w:fill="E7E6E6" w:themeFill="background2"/>
            <w:vAlign w:val="center"/>
          </w:tcPr>
          <w:p w14:paraId="139467C9" w14:textId="7894FDC1" w:rsidR="00835421" w:rsidRPr="00835421" w:rsidRDefault="00835421" w:rsidP="00835421">
            <w:pPr>
              <w:spacing w:line="360" w:lineRule="auto"/>
              <w:jc w:val="center"/>
              <w:rPr>
                <w:sz w:val="28"/>
              </w:rPr>
            </w:pPr>
            <w:r w:rsidRPr="00835421">
              <w:rPr>
                <w:sz w:val="28"/>
              </w:rPr>
              <w:t>Теоретическая информатика</w:t>
            </w:r>
          </w:p>
        </w:tc>
      </w:tr>
      <w:tr w:rsidR="00BE7EED" w:rsidRPr="00835421" w14:paraId="050DAC18" w14:textId="77777777" w:rsidTr="00BE7EED">
        <w:trPr>
          <w:trHeight w:val="1038"/>
        </w:trPr>
        <w:tc>
          <w:tcPr>
            <w:tcW w:w="444" w:type="pct"/>
            <w:vMerge w:val="restart"/>
            <w:textDirection w:val="btLr"/>
            <w:vAlign w:val="center"/>
          </w:tcPr>
          <w:p w14:paraId="1BDA74CA" w14:textId="30F3DA1E" w:rsidR="00BE7EED" w:rsidRPr="00835421" w:rsidRDefault="00BE7EED" w:rsidP="00835421">
            <w:pPr>
              <w:spacing w:line="360" w:lineRule="auto"/>
              <w:ind w:left="113" w:right="113"/>
              <w:jc w:val="center"/>
              <w:rPr>
                <w:sz w:val="28"/>
              </w:rPr>
            </w:pPr>
            <w:r>
              <w:rPr>
                <w:sz w:val="28"/>
              </w:rPr>
              <w:t>Средства информации</w:t>
            </w:r>
          </w:p>
        </w:tc>
        <w:tc>
          <w:tcPr>
            <w:tcW w:w="457" w:type="pct"/>
            <w:vMerge w:val="restart"/>
            <w:textDirection w:val="btLr"/>
            <w:vAlign w:val="center"/>
          </w:tcPr>
          <w:p w14:paraId="26BF19CA" w14:textId="75F57CAE" w:rsidR="00BE7EED" w:rsidRPr="00835421" w:rsidRDefault="00BE7EED" w:rsidP="00835421">
            <w:pPr>
              <w:spacing w:line="360" w:lineRule="auto"/>
              <w:ind w:left="113" w:right="113"/>
              <w:jc w:val="center"/>
              <w:rPr>
                <w:sz w:val="28"/>
              </w:rPr>
            </w:pPr>
            <w:r>
              <w:rPr>
                <w:sz w:val="28"/>
              </w:rPr>
              <w:t>Техническое</w:t>
            </w:r>
          </w:p>
        </w:tc>
        <w:tc>
          <w:tcPr>
            <w:tcW w:w="4099" w:type="pct"/>
            <w:gridSpan w:val="2"/>
            <w:vAlign w:val="center"/>
          </w:tcPr>
          <w:p w14:paraId="0C4D1AE6" w14:textId="7ADDA2FE" w:rsidR="00BE7EED" w:rsidRPr="00835421" w:rsidRDefault="00BE7EED" w:rsidP="0083542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Хранение и обработка данных</w:t>
            </w:r>
          </w:p>
        </w:tc>
      </w:tr>
      <w:tr w:rsidR="00BE7EED" w:rsidRPr="00835421" w14:paraId="53EE9323" w14:textId="77777777" w:rsidTr="00BE7EED">
        <w:trPr>
          <w:trHeight w:val="996"/>
        </w:trPr>
        <w:tc>
          <w:tcPr>
            <w:tcW w:w="444" w:type="pct"/>
            <w:vMerge/>
            <w:vAlign w:val="center"/>
          </w:tcPr>
          <w:p w14:paraId="788FD395" w14:textId="77777777" w:rsidR="00BE7EED" w:rsidRPr="00835421" w:rsidRDefault="00BE7EED" w:rsidP="00835421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457" w:type="pct"/>
            <w:vMerge/>
            <w:vAlign w:val="center"/>
          </w:tcPr>
          <w:p w14:paraId="40B4E42E" w14:textId="77777777" w:rsidR="00BE7EED" w:rsidRPr="00835421" w:rsidRDefault="00BE7EED" w:rsidP="00835421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4099" w:type="pct"/>
            <w:gridSpan w:val="2"/>
            <w:vAlign w:val="center"/>
          </w:tcPr>
          <w:p w14:paraId="76A285A9" w14:textId="5B3EDFD3" w:rsidR="00BE7EED" w:rsidRPr="00835421" w:rsidRDefault="00BE7EED" w:rsidP="0083542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Передача данных</w:t>
            </w:r>
          </w:p>
        </w:tc>
      </w:tr>
      <w:tr w:rsidR="00BE7EED" w:rsidRPr="00835421" w14:paraId="6036F10A" w14:textId="77777777" w:rsidTr="00BE7EED">
        <w:trPr>
          <w:trHeight w:val="843"/>
        </w:trPr>
        <w:tc>
          <w:tcPr>
            <w:tcW w:w="444" w:type="pct"/>
            <w:vMerge/>
            <w:vAlign w:val="center"/>
          </w:tcPr>
          <w:p w14:paraId="028F918A" w14:textId="77777777" w:rsidR="00BE7EED" w:rsidRPr="00835421" w:rsidRDefault="00BE7EED" w:rsidP="00835421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457" w:type="pct"/>
            <w:vMerge w:val="restart"/>
            <w:textDirection w:val="btLr"/>
            <w:vAlign w:val="center"/>
          </w:tcPr>
          <w:p w14:paraId="58CF1D38" w14:textId="6FD93227" w:rsidR="00BE7EED" w:rsidRPr="00835421" w:rsidRDefault="00BE7EED" w:rsidP="00BE7EED">
            <w:pPr>
              <w:spacing w:line="360" w:lineRule="auto"/>
              <w:ind w:left="113" w:right="113"/>
              <w:jc w:val="center"/>
              <w:rPr>
                <w:sz w:val="28"/>
              </w:rPr>
            </w:pPr>
            <w:r>
              <w:rPr>
                <w:sz w:val="28"/>
              </w:rPr>
              <w:t>Программное</w:t>
            </w:r>
          </w:p>
        </w:tc>
        <w:tc>
          <w:tcPr>
            <w:tcW w:w="4099" w:type="pct"/>
            <w:gridSpan w:val="2"/>
            <w:vAlign w:val="center"/>
          </w:tcPr>
          <w:p w14:paraId="1CA0CF21" w14:textId="45CC3FF1" w:rsidR="00BE7EED" w:rsidRPr="00835421" w:rsidRDefault="00BE7EED" w:rsidP="0083542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Системное ПО и системы программирования</w:t>
            </w:r>
          </w:p>
        </w:tc>
      </w:tr>
      <w:tr w:rsidR="00BE7EED" w:rsidRPr="00835421" w14:paraId="2EA6D9E2" w14:textId="77777777" w:rsidTr="00BE7EED">
        <w:trPr>
          <w:trHeight w:val="696"/>
        </w:trPr>
        <w:tc>
          <w:tcPr>
            <w:tcW w:w="444" w:type="pct"/>
            <w:vMerge/>
            <w:vAlign w:val="center"/>
          </w:tcPr>
          <w:p w14:paraId="36C9F47C" w14:textId="77777777" w:rsidR="00BE7EED" w:rsidRPr="00835421" w:rsidRDefault="00BE7EED" w:rsidP="00835421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457" w:type="pct"/>
            <w:vMerge/>
            <w:vAlign w:val="center"/>
          </w:tcPr>
          <w:p w14:paraId="7CB50971" w14:textId="77777777" w:rsidR="00BE7EED" w:rsidRPr="00835421" w:rsidRDefault="00BE7EED" w:rsidP="00835421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049" w:type="pct"/>
            <w:vMerge w:val="restart"/>
            <w:vAlign w:val="center"/>
          </w:tcPr>
          <w:p w14:paraId="7AF453FD" w14:textId="5272699F" w:rsidR="00BE7EED" w:rsidRPr="00835421" w:rsidRDefault="00BE7EED" w:rsidP="0083542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Реализация технологий</w:t>
            </w:r>
          </w:p>
        </w:tc>
        <w:tc>
          <w:tcPr>
            <w:tcW w:w="2050" w:type="pct"/>
            <w:vAlign w:val="center"/>
          </w:tcPr>
          <w:p w14:paraId="4838306E" w14:textId="7F06B59A" w:rsidR="00BE7EED" w:rsidRPr="00835421" w:rsidRDefault="00BE7EED" w:rsidP="0083542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Универсальные</w:t>
            </w:r>
          </w:p>
        </w:tc>
      </w:tr>
      <w:tr w:rsidR="00BE7EED" w:rsidRPr="00835421" w14:paraId="3DED071A" w14:textId="77777777" w:rsidTr="00BE7EED">
        <w:trPr>
          <w:trHeight w:val="725"/>
        </w:trPr>
        <w:tc>
          <w:tcPr>
            <w:tcW w:w="444" w:type="pct"/>
            <w:vMerge/>
            <w:vAlign w:val="center"/>
          </w:tcPr>
          <w:p w14:paraId="15978F1D" w14:textId="77777777" w:rsidR="00BE7EED" w:rsidRPr="00835421" w:rsidRDefault="00BE7EED" w:rsidP="00835421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457" w:type="pct"/>
            <w:vMerge/>
            <w:vAlign w:val="center"/>
          </w:tcPr>
          <w:p w14:paraId="7259FC50" w14:textId="77777777" w:rsidR="00BE7EED" w:rsidRPr="00835421" w:rsidRDefault="00BE7EED" w:rsidP="00835421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049" w:type="pct"/>
            <w:vMerge/>
            <w:vAlign w:val="center"/>
          </w:tcPr>
          <w:p w14:paraId="01316C6C" w14:textId="77777777" w:rsidR="00BE7EED" w:rsidRPr="00835421" w:rsidRDefault="00BE7EED" w:rsidP="00835421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050" w:type="pct"/>
            <w:vAlign w:val="center"/>
          </w:tcPr>
          <w:p w14:paraId="60191950" w14:textId="3C8931F4" w:rsidR="00BE7EED" w:rsidRPr="00835421" w:rsidRDefault="00BE7EED" w:rsidP="0083542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Профессионально-ориентированных</w:t>
            </w:r>
          </w:p>
        </w:tc>
      </w:tr>
      <w:tr w:rsidR="00835421" w:rsidRPr="00835421" w14:paraId="1892BCF4" w14:textId="77777777" w:rsidTr="00BE7EED">
        <w:trPr>
          <w:trHeight w:val="1004"/>
        </w:trPr>
        <w:tc>
          <w:tcPr>
            <w:tcW w:w="5000" w:type="pct"/>
            <w:gridSpan w:val="4"/>
            <w:shd w:val="clear" w:color="auto" w:fill="E7E6E6" w:themeFill="background2"/>
            <w:vAlign w:val="center"/>
          </w:tcPr>
          <w:p w14:paraId="21D236F3" w14:textId="6ADC553E" w:rsidR="00835421" w:rsidRPr="00835421" w:rsidRDefault="00835421" w:rsidP="0083542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Информационные технологии</w:t>
            </w:r>
          </w:p>
        </w:tc>
      </w:tr>
      <w:tr w:rsidR="00835421" w:rsidRPr="00835421" w14:paraId="1457B42C" w14:textId="77777777" w:rsidTr="00BE7EED">
        <w:trPr>
          <w:trHeight w:val="835"/>
        </w:trPr>
        <w:tc>
          <w:tcPr>
            <w:tcW w:w="5000" w:type="pct"/>
            <w:gridSpan w:val="4"/>
            <w:shd w:val="clear" w:color="auto" w:fill="E7E6E6" w:themeFill="background2"/>
            <w:vAlign w:val="center"/>
          </w:tcPr>
          <w:p w14:paraId="7491B19C" w14:textId="2420AA09" w:rsidR="00835421" w:rsidRPr="00835421" w:rsidRDefault="00835421" w:rsidP="00835421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Социальная информатика</w:t>
            </w:r>
          </w:p>
        </w:tc>
      </w:tr>
    </w:tbl>
    <w:p w14:paraId="30D98168" w14:textId="77777777" w:rsidR="00835421" w:rsidRPr="00835421" w:rsidRDefault="00835421" w:rsidP="00BE7EED">
      <w:pPr>
        <w:spacing w:line="360" w:lineRule="auto"/>
        <w:ind w:firstLine="709"/>
        <w:jc w:val="both"/>
        <w:rPr>
          <w:sz w:val="28"/>
        </w:rPr>
      </w:pPr>
    </w:p>
    <w:p w14:paraId="0C7BEE0A" w14:textId="77777777" w:rsidR="00BE7EED" w:rsidRDefault="00BE7EED">
      <w:r>
        <w:br w:type="page"/>
      </w:r>
    </w:p>
    <w:p w14:paraId="08C4B815" w14:textId="2476370B" w:rsidR="00BE7EED" w:rsidRDefault="00BE7EED" w:rsidP="00BE7EED">
      <w:pPr>
        <w:pStyle w:val="10"/>
      </w:pPr>
      <w:r>
        <w:lastRenderedPageBreak/>
        <w:t>6. История поколений ЭВМ</w:t>
      </w:r>
    </w:p>
    <w:p w14:paraId="662A6747" w14:textId="1164C1DF" w:rsidR="00BE7EED" w:rsidRDefault="00BE7EED" w:rsidP="00BE7EE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истории вычислительной техники отмечают предысторию в пять поколений ЭВМ. Предыстория начинается в глубокой древности с пальцевого счета и различных счетных инструментов</w:t>
      </w:r>
      <w:r>
        <w:rPr>
          <w:rStyle w:val="ad"/>
          <w:sz w:val="28"/>
        </w:rPr>
        <w:footnoteReference w:customMarkFollows="1" w:id="2"/>
        <w:t>?</w:t>
      </w:r>
    </w:p>
    <w:p w14:paraId="616E5197" w14:textId="77777777" w:rsidR="00F039AC" w:rsidRDefault="00F039AC" w:rsidP="00BE7EED">
      <w:pPr>
        <w:spacing w:line="360" w:lineRule="auto"/>
        <w:ind w:firstLine="709"/>
        <w:jc w:val="both"/>
        <w:rPr>
          <w:sz w:val="28"/>
        </w:rPr>
      </w:pPr>
    </w:p>
    <w:p w14:paraId="2D42528A" w14:textId="5FFD6141" w:rsidR="00A60DEA" w:rsidRDefault="00F039AC" w:rsidP="00F039AC">
      <w:pPr>
        <w:spacing w:line="360" w:lineRule="auto"/>
        <w:jc w:val="both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inline distT="0" distB="0" distL="0" distR="0" wp14:anchorId="1688F4F9" wp14:editId="2A4DA9B4">
                <wp:extent cx="5991225" cy="3438525"/>
                <wp:effectExtent l="76200" t="114300" r="28575" b="28575"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1225" cy="3438525"/>
                          <a:chOff x="0" y="0"/>
                          <a:chExt cx="5991225" cy="3438525"/>
                        </a:xfrm>
                      </wpg:grpSpPr>
                      <wps:wsp>
                        <wps:cNvPr id="1" name="Прямоугольник 1"/>
                        <wps:cNvSpPr/>
                        <wps:spPr>
                          <a:xfrm>
                            <a:off x="76200" y="0"/>
                            <a:ext cx="1782000" cy="6381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dist="127000" dir="13500000" sx="105000" sy="105000" algn="ctr" rotWithShape="0">
                              <a:srgbClr val="000000">
                                <a:alpha val="25000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7AB4AA" w14:textId="1D31D48F" w:rsidR="00A60DEA" w:rsidRPr="002B57E6" w:rsidRDefault="00A60DEA" w:rsidP="00A60DEA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 w:rsidRPr="002B57E6">
                                <w:rPr>
                                  <w:sz w:val="28"/>
                                </w:rPr>
                                <w:t>Новая элементная база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оугольник 11"/>
                        <wps:cNvSpPr/>
                        <wps:spPr>
                          <a:xfrm>
                            <a:off x="3905250" y="0"/>
                            <a:ext cx="1782000" cy="6381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dist="127000" dir="18900000" sx="105000" sy="105000" algn="ctr" rotWithShape="0">
                              <a:srgbClr val="000000">
                                <a:alpha val="25000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18E91E" w14:textId="1F20E5C8" w:rsidR="00A60DEA" w:rsidRPr="002B57E6" w:rsidRDefault="00A60DEA" w:rsidP="00A60DEA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 w:rsidRPr="002B57E6">
                                <w:rPr>
                                  <w:sz w:val="28"/>
                                </w:rPr>
                                <w:t>Новый состав ПО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оугольник 12"/>
                        <wps:cNvSpPr/>
                        <wps:spPr>
                          <a:xfrm>
                            <a:off x="3905250" y="1552575"/>
                            <a:ext cx="1782000" cy="6381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dist="127000" dir="2700000" sx="105000" sy="105000" algn="ctr" rotWithShape="0">
                              <a:srgbClr val="000000">
                                <a:alpha val="25000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3F4739" w14:textId="095F9630" w:rsidR="00A60DEA" w:rsidRPr="002B57E6" w:rsidRDefault="002B57E6" w:rsidP="00A60DEA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Новые области применения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Прямоугольник 13"/>
                        <wps:cNvSpPr/>
                        <wps:spPr>
                          <a:xfrm>
                            <a:off x="76200" y="1552575"/>
                            <a:ext cx="1781175" cy="6381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dist="127000" dir="8100000" sx="105000" sy="105000" algn="ctr" rotWithShape="0">
                              <a:srgbClr val="000000">
                                <a:alpha val="25000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4DA434" w14:textId="7847BE20" w:rsidR="00A60DEA" w:rsidRPr="002B57E6" w:rsidRDefault="002B57E6" w:rsidP="00A60DEA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Новые технологии производство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Овал 17"/>
                        <wps:cNvSpPr/>
                        <wps:spPr>
                          <a:xfrm>
                            <a:off x="2143125" y="238125"/>
                            <a:ext cx="1514475" cy="15144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scene3d>
                            <a:camera prst="orthographicFront">
                              <a:rot lat="20400000" lon="0" rev="0"/>
                            </a:camera>
                            <a:lightRig rig="threePt" dir="t"/>
                          </a:scene3d>
                          <a:sp3d prstMaterial="matte">
                            <a:bevelT w="107950"/>
                            <a:bevelB w="12700" h="1016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4618A1" w14:textId="121C5547" w:rsidR="002B57E6" w:rsidRPr="002B57E6" w:rsidRDefault="002B57E6" w:rsidP="002B57E6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 w:rsidRPr="002B57E6">
                                <w:rPr>
                                  <w:sz w:val="28"/>
                                </w:rPr>
                                <w:t>Новое поколение ЭВМ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Стрелка: изогнутая вниз 18"/>
                        <wps:cNvSpPr/>
                        <wps:spPr>
                          <a:xfrm>
                            <a:off x="1752600" y="0"/>
                            <a:ext cx="866775" cy="428625"/>
                          </a:xfrm>
                          <a:prstGeom prst="curvedDownArrow">
                            <a:avLst>
                              <a:gd name="adj1" fmla="val 51250"/>
                              <a:gd name="adj2" fmla="val 136667"/>
                              <a:gd name="adj3" fmla="val 42778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bg2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2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2"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Стрелка: изогнутая вниз 19"/>
                        <wps:cNvSpPr/>
                        <wps:spPr>
                          <a:xfrm flipH="1">
                            <a:off x="3181350" y="0"/>
                            <a:ext cx="866775" cy="428625"/>
                          </a:xfrm>
                          <a:prstGeom prst="curvedDownArrow">
                            <a:avLst>
                              <a:gd name="adj1" fmla="val 51250"/>
                              <a:gd name="adj2" fmla="val 136667"/>
                              <a:gd name="adj3" fmla="val 42778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bg2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2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2"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Стрелка: изогнутая вниз 20"/>
                        <wps:cNvSpPr/>
                        <wps:spPr>
                          <a:xfrm flipV="1">
                            <a:off x="1771650" y="1647825"/>
                            <a:ext cx="866775" cy="428625"/>
                          </a:xfrm>
                          <a:prstGeom prst="curvedDownArrow">
                            <a:avLst>
                              <a:gd name="adj1" fmla="val 51250"/>
                              <a:gd name="adj2" fmla="val 136667"/>
                              <a:gd name="adj3" fmla="val 42778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bg2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2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2"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Стрелка: изогнутая вниз 21"/>
                        <wps:cNvSpPr/>
                        <wps:spPr>
                          <a:xfrm flipH="1" flipV="1">
                            <a:off x="3152775" y="1657350"/>
                            <a:ext cx="866775" cy="428625"/>
                          </a:xfrm>
                          <a:prstGeom prst="curvedDownArrow">
                            <a:avLst>
                              <a:gd name="adj1" fmla="val 51250"/>
                              <a:gd name="adj2" fmla="val 136667"/>
                              <a:gd name="adj3" fmla="val 42778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bg2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2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2"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Выноска: стрелка вправо 31"/>
                        <wps:cNvSpPr/>
                        <wps:spPr>
                          <a:xfrm>
                            <a:off x="4695825" y="2667000"/>
                            <a:ext cx="1295400" cy="771525"/>
                          </a:xfrm>
                          <a:prstGeom prst="rightArrowCallout">
                            <a:avLst>
                              <a:gd name="adj1" fmla="val 27778"/>
                              <a:gd name="adj2" fmla="val 23611"/>
                              <a:gd name="adj3" fmla="val 18056"/>
                              <a:gd name="adj4" fmla="val 8130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96E076" w14:textId="5C7E8A78" w:rsidR="009340A0" w:rsidRPr="009340A0" w:rsidRDefault="009340A0" w:rsidP="009340A0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V</w:t>
                              </w:r>
                              <w:r w:rsidRPr="009340A0">
                                <w:rPr>
                                  <w:sz w:val="28"/>
                                  <w:lang w:val="en-US"/>
                                </w:rPr>
                                <w:br/>
                              </w:r>
                              <w:r w:rsidRPr="009340A0">
                                <w:rPr>
                                  <w:sz w:val="28"/>
                                </w:rPr>
                                <w:t>поколение</w:t>
                              </w:r>
                              <w:r w:rsidRPr="009340A0">
                                <w:rPr>
                                  <w:sz w:val="28"/>
                                </w:rPr>
                                <w:br/>
                              </w:r>
                              <w:r>
                                <w:rPr>
                                  <w:sz w:val="28"/>
                                  <w:lang w:val="en-US"/>
                                </w:rPr>
                                <w:t>?</w:t>
                              </w:r>
                              <w:r w:rsidRPr="009340A0">
                                <w:rPr>
                                  <w:sz w:val="2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Выноска: стрелка вправо 30"/>
                        <wps:cNvSpPr/>
                        <wps:spPr>
                          <a:xfrm>
                            <a:off x="3524250" y="2667000"/>
                            <a:ext cx="1295400" cy="771525"/>
                          </a:xfrm>
                          <a:prstGeom prst="rightArrowCallout">
                            <a:avLst>
                              <a:gd name="adj1" fmla="val 27778"/>
                              <a:gd name="adj2" fmla="val 23611"/>
                              <a:gd name="adj3" fmla="val 18056"/>
                              <a:gd name="adj4" fmla="val 8130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7D8F05" w14:textId="29F18C0F" w:rsidR="009340A0" w:rsidRPr="009340A0" w:rsidRDefault="009340A0" w:rsidP="009340A0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IV</w:t>
                              </w:r>
                              <w:r w:rsidRPr="009340A0">
                                <w:rPr>
                                  <w:sz w:val="28"/>
                                  <w:lang w:val="en-US"/>
                                </w:rPr>
                                <w:br/>
                              </w:r>
                              <w:r w:rsidRPr="009340A0">
                                <w:rPr>
                                  <w:sz w:val="28"/>
                                </w:rPr>
                                <w:t>поколение</w:t>
                              </w:r>
                              <w:r w:rsidRPr="009340A0">
                                <w:rPr>
                                  <w:sz w:val="28"/>
                                </w:rPr>
                                <w:br/>
                                <w:t>19</w:t>
                              </w:r>
                              <w:r>
                                <w:rPr>
                                  <w:sz w:val="28"/>
                                  <w:lang w:val="en-US"/>
                                </w:rPr>
                                <w:t>7</w:t>
                              </w:r>
                              <w:r w:rsidRPr="009340A0">
                                <w:rPr>
                                  <w:sz w:val="28"/>
                                </w:rPr>
                                <w:t>5…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Выноска: стрелка вправо 29"/>
                        <wps:cNvSpPr/>
                        <wps:spPr>
                          <a:xfrm>
                            <a:off x="2352675" y="2667000"/>
                            <a:ext cx="1295400" cy="771525"/>
                          </a:xfrm>
                          <a:prstGeom prst="rightArrowCallout">
                            <a:avLst>
                              <a:gd name="adj1" fmla="val 27778"/>
                              <a:gd name="adj2" fmla="val 23611"/>
                              <a:gd name="adj3" fmla="val 18056"/>
                              <a:gd name="adj4" fmla="val 8130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8C8106" w14:textId="44B35981" w:rsidR="009340A0" w:rsidRPr="009340A0" w:rsidRDefault="009340A0" w:rsidP="009340A0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 w:rsidRPr="009340A0">
                                <w:rPr>
                                  <w:sz w:val="28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sz w:val="28"/>
                                  <w:lang w:val="en-US"/>
                                </w:rPr>
                                <w:t>II</w:t>
                              </w:r>
                              <w:r w:rsidRPr="009340A0">
                                <w:rPr>
                                  <w:sz w:val="28"/>
                                  <w:lang w:val="en-US"/>
                                </w:rPr>
                                <w:br/>
                              </w:r>
                              <w:r w:rsidRPr="009340A0">
                                <w:rPr>
                                  <w:sz w:val="28"/>
                                </w:rPr>
                                <w:t>поколение</w:t>
                              </w:r>
                              <w:r w:rsidRPr="009340A0">
                                <w:rPr>
                                  <w:sz w:val="28"/>
                                </w:rPr>
                                <w:br/>
                                <w:t>19</w:t>
                              </w:r>
                              <w:r>
                                <w:rPr>
                                  <w:sz w:val="28"/>
                                  <w:lang w:val="en-US"/>
                                </w:rPr>
                                <w:t>6</w:t>
                              </w:r>
                              <w:r w:rsidRPr="009340A0">
                                <w:rPr>
                                  <w:sz w:val="28"/>
                                </w:rPr>
                                <w:t>5…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Выноска: стрелка вправо 27"/>
                        <wps:cNvSpPr/>
                        <wps:spPr>
                          <a:xfrm>
                            <a:off x="1171575" y="2657475"/>
                            <a:ext cx="1295400" cy="771525"/>
                          </a:xfrm>
                          <a:prstGeom prst="rightArrowCallout">
                            <a:avLst>
                              <a:gd name="adj1" fmla="val 27778"/>
                              <a:gd name="adj2" fmla="val 23611"/>
                              <a:gd name="adj3" fmla="val 18056"/>
                              <a:gd name="adj4" fmla="val 8130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D2BD7F" w14:textId="6E401C75" w:rsidR="009340A0" w:rsidRPr="009340A0" w:rsidRDefault="009340A0" w:rsidP="009340A0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II</w:t>
                              </w:r>
                              <w:r w:rsidRPr="009340A0">
                                <w:rPr>
                                  <w:sz w:val="28"/>
                                  <w:lang w:val="en-US"/>
                                </w:rPr>
                                <w:br/>
                              </w:r>
                              <w:r w:rsidRPr="009340A0">
                                <w:rPr>
                                  <w:sz w:val="28"/>
                                </w:rPr>
                                <w:t>поколение</w:t>
                              </w:r>
                              <w:r w:rsidRPr="009340A0">
                                <w:rPr>
                                  <w:sz w:val="28"/>
                                </w:rPr>
                                <w:br/>
                                <w:t>19</w:t>
                              </w:r>
                              <w:r>
                                <w:rPr>
                                  <w:sz w:val="28"/>
                                  <w:lang w:val="en-US"/>
                                </w:rPr>
                                <w:t>5</w:t>
                              </w:r>
                              <w:r w:rsidRPr="009340A0">
                                <w:rPr>
                                  <w:sz w:val="28"/>
                                </w:rPr>
                                <w:t>5…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Выноска: стрелка вправо 22"/>
                        <wps:cNvSpPr/>
                        <wps:spPr>
                          <a:xfrm>
                            <a:off x="0" y="2657475"/>
                            <a:ext cx="1295400" cy="771525"/>
                          </a:xfrm>
                          <a:prstGeom prst="rightArrowCallout">
                            <a:avLst>
                              <a:gd name="adj1" fmla="val 27778"/>
                              <a:gd name="adj2" fmla="val 23611"/>
                              <a:gd name="adj3" fmla="val 18056"/>
                              <a:gd name="adj4" fmla="val 8130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D6A05E" w14:textId="263E19EB" w:rsidR="009340A0" w:rsidRPr="009340A0" w:rsidRDefault="009340A0" w:rsidP="009340A0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 w:rsidRPr="009340A0">
                                <w:rPr>
                                  <w:sz w:val="28"/>
                                  <w:lang w:val="en-US"/>
                                </w:rPr>
                                <w:t>I</w:t>
                              </w:r>
                              <w:r w:rsidRPr="009340A0">
                                <w:rPr>
                                  <w:sz w:val="28"/>
                                  <w:lang w:val="en-US"/>
                                </w:rPr>
                                <w:br/>
                              </w:r>
                              <w:r w:rsidRPr="009340A0">
                                <w:rPr>
                                  <w:sz w:val="28"/>
                                </w:rPr>
                                <w:t>поколение</w:t>
                              </w:r>
                              <w:r w:rsidRPr="009340A0">
                                <w:rPr>
                                  <w:sz w:val="28"/>
                                </w:rPr>
                                <w:br/>
                                <w:t>1945…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88F4F9" id="Группа 32" o:spid="_x0000_s1026" style="width:471.75pt;height:270.75pt;mso-position-horizontal-relative:char;mso-position-vertical-relative:line" coordsize="59912,3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">
                <v:rect id="Прямоугольник 1" o:spid="_x0000_s1027" style="position:absolute;left:762;width:17820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" fillcolor="white [3201]" strokecolor="black [3213]" strokeweight="1pt">
                  <v:shadow on="t" type="perspective" color="black" opacity=".25" offset="-2.49453mm,-2.49453mm" matrix="68813f,,,68813f"/>
                  <v:textbox>
                    <w:txbxContent>
                      <w:p w14:paraId="7C7AB4AA" w14:textId="1D31D48F" w:rsidR="00A60DEA" w:rsidRPr="002B57E6" w:rsidRDefault="00A60DEA" w:rsidP="00A60DEA">
                        <w:pPr>
                          <w:jc w:val="center"/>
                          <w:rPr>
                            <w:sz w:val="28"/>
                          </w:rPr>
                        </w:pPr>
                        <w:r w:rsidRPr="002B57E6">
                          <w:rPr>
                            <w:sz w:val="28"/>
                          </w:rPr>
                          <w:t>Новая элементная база</w:t>
                        </w:r>
                      </w:p>
                    </w:txbxContent>
                  </v:textbox>
                </v:rect>
                <v:rect id="Прямоугольник 11" o:spid="_x0000_s1028" style="position:absolute;left:39052;width:17820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" fillcolor="white [3201]" strokecolor="black [3213]" strokeweight="1pt">
                  <v:shadow on="t" type="perspective" color="black" opacity=".25" offset="2.49453mm,-2.49453mm" matrix="68813f,,,68813f"/>
                  <v:textbox>
                    <w:txbxContent>
                      <w:p w14:paraId="7718E91E" w14:textId="1F20E5C8" w:rsidR="00A60DEA" w:rsidRPr="002B57E6" w:rsidRDefault="00A60DEA" w:rsidP="00A60DEA">
                        <w:pPr>
                          <w:jc w:val="center"/>
                          <w:rPr>
                            <w:sz w:val="28"/>
                          </w:rPr>
                        </w:pPr>
                        <w:r w:rsidRPr="002B57E6">
                          <w:rPr>
                            <w:sz w:val="28"/>
                          </w:rPr>
                          <w:t>Новый состав ПО</w:t>
                        </w:r>
                      </w:p>
                    </w:txbxContent>
                  </v:textbox>
                </v:rect>
                <v:rect id="Прямоугольник 12" o:spid="_x0000_s1029" style="position:absolute;left:39052;top:15525;width:17820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" fillcolor="white [3201]" strokecolor="black [3213]" strokeweight="1pt">
                  <v:shadow on="t" type="perspective" color="black" opacity=".25" offset="2.49453mm,2.49453mm" matrix="68813f,,,68813f"/>
                  <v:textbox>
                    <w:txbxContent>
                      <w:p w14:paraId="6A3F4739" w14:textId="095F9630" w:rsidR="00A60DEA" w:rsidRPr="002B57E6" w:rsidRDefault="002B57E6" w:rsidP="00A60DEA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Новые области применения</w:t>
                        </w:r>
                      </w:p>
                    </w:txbxContent>
                  </v:textbox>
                </v:rect>
                <v:rect id="Прямоугольник 13" o:spid="_x0000_s1030" style="position:absolute;left:762;top:15525;width:17811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" fillcolor="white [3201]" strokecolor="black [3213]" strokeweight="1pt">
                  <v:shadow on="t" type="perspective" color="black" opacity=".25" offset="-2.49453mm,2.49453mm" matrix="68813f,,,68813f"/>
                  <v:textbox>
                    <w:txbxContent>
                      <w:p w14:paraId="364DA434" w14:textId="7847BE20" w:rsidR="00A60DEA" w:rsidRPr="002B57E6" w:rsidRDefault="002B57E6" w:rsidP="00A60DEA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Новые технологии производство</w:t>
                        </w:r>
                      </w:p>
                    </w:txbxContent>
                  </v:textbox>
                </v:rect>
                <v:oval id="Овал 17" o:spid="_x0000_s1031" style="position:absolute;left:21431;top:2381;width:15145;height:15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" fillcolor="#bfbfbf [2412]" strokecolor="#1f4d78 [1604]" strokeweight="1pt">
                  <v:stroke joinstyle="miter"/>
                  <v:textbox>
                    <w:txbxContent>
                      <w:p w14:paraId="2C4618A1" w14:textId="121C5547" w:rsidR="002B57E6" w:rsidRPr="002B57E6" w:rsidRDefault="002B57E6" w:rsidP="002B57E6">
                        <w:pPr>
                          <w:jc w:val="center"/>
                          <w:rPr>
                            <w:sz w:val="28"/>
                          </w:rPr>
                        </w:pPr>
                        <w:r w:rsidRPr="002B57E6">
                          <w:rPr>
                            <w:sz w:val="28"/>
                          </w:rPr>
                          <w:t>Новое поколение ЭВМ</w:t>
                        </w:r>
                      </w:p>
                    </w:txbxContent>
                  </v:textbox>
                </v:oval>
                <v:shapetype id="_x0000_t105" coordsize="21600,21600" o:spt="105" adj="12960,19440,14400" path="wr,0@3@23,0@22@4,0@15,0@1@23@7,0@13@2l@14@2@8@22@12@2at,0@3@23@11@2@17@26@15,0@1@23@17@26@15@22xewr,0@3@23@4,0@17@2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@17,0;@16,@22;@12,@2;@8,@22;@14,@2" o:connectangles="270,90,90,90,0" textboxrect="@45,@47,@46,@48"/>
                  <v:handles>
                    <v:h position="#0,bottomRight" xrange="@40,@29"/>
                    <v:h position="#1,bottomRight" xrange="@27,@21"/>
                    <v:h position="bottomRight,#2" yrange="@44,@22"/>
                  </v:handles>
                  <o:complex v:ext="view"/>
                </v:shapetype>
                <v:shape id="Стрелка: изогнутая вниз 18" o:spid="_x0000_s1032" type="#_x0000_t105" style="position:absolute;left:17526;width:8667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" adj="7002,17038,12360" fillcolor="#464343 [974]" strokecolor="#1f4d78 [1604]" strokeweight="1pt">
                  <v:fill color2="#e7e6e6 [3214]" rotate="t" focusposition=",1" focussize="" colors="0 #868686;.5 #c2c1c1;1 #e7e6e6" focus="100%" type="gradientRadial"/>
                </v:shape>
                <v:shape id="Стрелка: изогнутая вниз 19" o:spid="_x0000_s1033" type="#_x0000_t105" style="position:absolute;left:31813;width:8668;height:428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" adj="7002,17038,12360" fillcolor="#464343 [974]" strokecolor="#1f4d78 [1604]" strokeweight="1pt">
                  <v:fill color2="#e7e6e6 [3214]" rotate="t" focusposition=",1" focussize="" colors="0 #868686;.5 #c2c1c1;1 #e7e6e6" focus="100%" type="gradientRadial"/>
                </v:shape>
                <v:shape id="Стрелка: изогнутая вниз 20" o:spid="_x0000_s1034" type="#_x0000_t105" style="position:absolute;left:17716;top:16478;width:8668;height:4286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" adj="7002,17038,12360" fillcolor="#464343 [974]" strokecolor="#1f4d78 [1604]" strokeweight="1pt">
                  <v:fill color2="#e7e6e6 [3214]" rotate="t" focusposition=",1" focussize="" colors="0 #868686;.5 #c2c1c1;1 #e7e6e6" focus="100%" type="gradientRadial"/>
                </v:shape>
                <v:shape id="Стрелка: изогнутая вниз 21" o:spid="_x0000_s1035" type="#_x0000_t105" style="position:absolute;left:31527;top:16573;width:8668;height:42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" adj="7002,17038,12360" fillcolor="#464343 [974]" strokecolor="#1f4d78 [1604]" strokeweight="1pt">
                  <v:fill color2="#e7e6e6 [3214]" rotate="t" focusposition=",1" focussize="" colors="0 #868686;.5 #c2c1c1;1 #e7e6e6" focus="100%" type="gradientRadial"/>
                </v:shape>
                <v:shapetype id="_x0000_t78" coordsize="21600,21600" o:spt="78" adj="14400,5400,18000,8100" path="m,l,21600@0,21600@0@5@2@5@2@4,21600,10800@2@1@2@3@0@3@0,xe">
                  <v:stroke joinstyle="miter"/>
                  <v:formulas>
                    <v:f eqn="val #0"/>
                    <v:f eqn="val #1"/>
                    <v:f eqn="val #2"/>
                    <v:f eqn="val #3"/>
                    <v:f eqn="sum 21600 0 #1"/>
                    <v:f eqn="sum 21600 0 #3"/>
                    <v:f eqn="prod #0 1 2"/>
                  </v:formulas>
                  <v:path o:connecttype="custom" o:connectlocs="@6,0;0,10800;@6,21600;21600,10800" o:connectangles="270,180,90,0" textboxrect="0,0,@0,21600"/>
                  <v:handles>
                    <v:h position="#0,topLeft" xrange="0,@2"/>
                    <v:h position="bottomRight,#1" yrange="0,@3"/>
                    <v:h position="#2,#3" xrange="@0,21600" yrange="@1,10800"/>
                  </v:handles>
                </v:shapetype>
                <v:shape id="Выноска: стрелка вправо 31" o:spid="_x0000_s1036" type="#_x0000_t78" style="position:absolute;left:46958;top:26670;width:12954;height:7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" adj="17562,5700,19277,7800" fillcolor="white [3201]" strokecolor="black [3213]" strokeweight="1pt">
                  <v:textbox>
                    <w:txbxContent>
                      <w:p w14:paraId="3296E076" w14:textId="5C7E8A78" w:rsidR="009340A0" w:rsidRPr="009340A0" w:rsidRDefault="009340A0" w:rsidP="009340A0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V</w:t>
                        </w:r>
                        <w:r w:rsidRPr="009340A0">
                          <w:rPr>
                            <w:sz w:val="28"/>
                            <w:lang w:val="en-US"/>
                          </w:rPr>
                          <w:br/>
                        </w:r>
                        <w:r w:rsidRPr="009340A0">
                          <w:rPr>
                            <w:sz w:val="28"/>
                          </w:rPr>
                          <w:t>поколение</w:t>
                        </w:r>
                        <w:r w:rsidRPr="009340A0">
                          <w:rPr>
                            <w:sz w:val="28"/>
                          </w:rPr>
                          <w:br/>
                        </w:r>
                        <w:r>
                          <w:rPr>
                            <w:sz w:val="28"/>
                            <w:lang w:val="en-US"/>
                          </w:rPr>
                          <w:t>?</w:t>
                        </w:r>
                        <w:r w:rsidRPr="009340A0">
                          <w:rPr>
                            <w:sz w:val="28"/>
                          </w:rPr>
                          <w:t>…</w:t>
                        </w:r>
                      </w:p>
                    </w:txbxContent>
                  </v:textbox>
                </v:shape>
                <v:shape id="Выноска: стрелка вправо 30" o:spid="_x0000_s1037" type="#_x0000_t78" style="position:absolute;left:35242;top:26670;width:12954;height:7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" adj="17562,5700,19277,7800" fillcolor="white [3201]" strokecolor="black [3213]" strokeweight="1pt">
                  <v:textbox>
                    <w:txbxContent>
                      <w:p w14:paraId="2F7D8F05" w14:textId="29F18C0F" w:rsidR="009340A0" w:rsidRPr="009340A0" w:rsidRDefault="009340A0" w:rsidP="009340A0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IV</w:t>
                        </w:r>
                        <w:r w:rsidRPr="009340A0">
                          <w:rPr>
                            <w:sz w:val="28"/>
                            <w:lang w:val="en-US"/>
                          </w:rPr>
                          <w:br/>
                        </w:r>
                        <w:r w:rsidRPr="009340A0">
                          <w:rPr>
                            <w:sz w:val="28"/>
                          </w:rPr>
                          <w:t>поколение</w:t>
                        </w:r>
                        <w:r w:rsidRPr="009340A0">
                          <w:rPr>
                            <w:sz w:val="28"/>
                          </w:rPr>
                          <w:br/>
                          <w:t>19</w:t>
                        </w:r>
                        <w:r>
                          <w:rPr>
                            <w:sz w:val="28"/>
                            <w:lang w:val="en-US"/>
                          </w:rPr>
                          <w:t>7</w:t>
                        </w:r>
                        <w:r w:rsidRPr="009340A0">
                          <w:rPr>
                            <w:sz w:val="28"/>
                          </w:rPr>
                          <w:t>5…</w:t>
                        </w:r>
                      </w:p>
                    </w:txbxContent>
                  </v:textbox>
                </v:shape>
                <v:shape id="Выноска: стрелка вправо 29" o:spid="_x0000_s1038" type="#_x0000_t78" style="position:absolute;left:23526;top:26670;width:12954;height:7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" adj="17562,5700,19277,7800" fillcolor="white [3201]" strokecolor="black [3213]" strokeweight="1pt">
                  <v:textbox>
                    <w:txbxContent>
                      <w:p w14:paraId="768C8106" w14:textId="44B35981" w:rsidR="009340A0" w:rsidRPr="009340A0" w:rsidRDefault="009340A0" w:rsidP="009340A0">
                        <w:pPr>
                          <w:jc w:val="center"/>
                          <w:rPr>
                            <w:sz w:val="28"/>
                          </w:rPr>
                        </w:pPr>
                        <w:r w:rsidRPr="009340A0">
                          <w:rPr>
                            <w:sz w:val="28"/>
                            <w:lang w:val="en-US"/>
                          </w:rPr>
                          <w:t>I</w:t>
                        </w:r>
                        <w:r>
                          <w:rPr>
                            <w:sz w:val="28"/>
                            <w:lang w:val="en-US"/>
                          </w:rPr>
                          <w:t>II</w:t>
                        </w:r>
                        <w:r w:rsidRPr="009340A0">
                          <w:rPr>
                            <w:sz w:val="28"/>
                            <w:lang w:val="en-US"/>
                          </w:rPr>
                          <w:br/>
                        </w:r>
                        <w:r w:rsidRPr="009340A0">
                          <w:rPr>
                            <w:sz w:val="28"/>
                          </w:rPr>
                          <w:t>поколение</w:t>
                        </w:r>
                        <w:r w:rsidRPr="009340A0">
                          <w:rPr>
                            <w:sz w:val="28"/>
                          </w:rPr>
                          <w:br/>
                          <w:t>19</w:t>
                        </w:r>
                        <w:r>
                          <w:rPr>
                            <w:sz w:val="28"/>
                            <w:lang w:val="en-US"/>
                          </w:rPr>
                          <w:t>6</w:t>
                        </w:r>
                        <w:r w:rsidRPr="009340A0">
                          <w:rPr>
                            <w:sz w:val="28"/>
                          </w:rPr>
                          <w:t>5…</w:t>
                        </w:r>
                      </w:p>
                    </w:txbxContent>
                  </v:textbox>
                </v:shape>
                <v:shape id="Выноска: стрелка вправо 27" o:spid="_x0000_s1039" type="#_x0000_t78" style="position:absolute;left:11715;top:26574;width:12954;height:7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" adj="17562,5700,19277,7800" fillcolor="white [3201]" strokecolor="black [3213]" strokeweight="1pt">
                  <v:textbox>
                    <w:txbxContent>
                      <w:p w14:paraId="07D2BD7F" w14:textId="6E401C75" w:rsidR="009340A0" w:rsidRPr="009340A0" w:rsidRDefault="009340A0" w:rsidP="009340A0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II</w:t>
                        </w:r>
                        <w:r w:rsidRPr="009340A0">
                          <w:rPr>
                            <w:sz w:val="28"/>
                            <w:lang w:val="en-US"/>
                          </w:rPr>
                          <w:br/>
                        </w:r>
                        <w:r w:rsidRPr="009340A0">
                          <w:rPr>
                            <w:sz w:val="28"/>
                          </w:rPr>
                          <w:t>поколение</w:t>
                        </w:r>
                        <w:r w:rsidRPr="009340A0">
                          <w:rPr>
                            <w:sz w:val="28"/>
                          </w:rPr>
                          <w:br/>
                          <w:t>19</w:t>
                        </w:r>
                        <w:r>
                          <w:rPr>
                            <w:sz w:val="28"/>
                            <w:lang w:val="en-US"/>
                          </w:rPr>
                          <w:t>5</w:t>
                        </w:r>
                        <w:r w:rsidRPr="009340A0">
                          <w:rPr>
                            <w:sz w:val="28"/>
                          </w:rPr>
                          <w:t>5…</w:t>
                        </w:r>
                      </w:p>
                    </w:txbxContent>
                  </v:textbox>
                </v:shape>
                <v:shape id="Выноска: стрелка вправо 22" o:spid="_x0000_s1040" type="#_x0000_t78" style="position:absolute;top:26574;width:12954;height:7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" adj="17562,5700,19277,7800" fillcolor="white [3201]" strokecolor="black [3213]" strokeweight="1pt">
                  <v:textbox>
                    <w:txbxContent>
                      <w:p w14:paraId="2DD6A05E" w14:textId="263E19EB" w:rsidR="009340A0" w:rsidRPr="009340A0" w:rsidRDefault="009340A0" w:rsidP="009340A0">
                        <w:pPr>
                          <w:jc w:val="center"/>
                          <w:rPr>
                            <w:sz w:val="28"/>
                          </w:rPr>
                        </w:pPr>
                        <w:r w:rsidRPr="009340A0">
                          <w:rPr>
                            <w:sz w:val="28"/>
                            <w:lang w:val="en-US"/>
                          </w:rPr>
                          <w:t>I</w:t>
                        </w:r>
                        <w:r w:rsidRPr="009340A0">
                          <w:rPr>
                            <w:sz w:val="28"/>
                            <w:lang w:val="en-US"/>
                          </w:rPr>
                          <w:br/>
                        </w:r>
                        <w:r w:rsidRPr="009340A0">
                          <w:rPr>
                            <w:sz w:val="28"/>
                          </w:rPr>
                          <w:t>поколение</w:t>
                        </w:r>
                        <w:r w:rsidRPr="009340A0">
                          <w:rPr>
                            <w:sz w:val="28"/>
                          </w:rPr>
                          <w:br/>
                          <w:t>1945…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6618E7" w14:textId="6ED2EA18" w:rsidR="00A60DEA" w:rsidRPr="00BE7EED" w:rsidRDefault="00A60DEA" w:rsidP="00BE7EED">
      <w:pPr>
        <w:spacing w:line="360" w:lineRule="auto"/>
        <w:ind w:firstLine="709"/>
        <w:jc w:val="both"/>
        <w:rPr>
          <w:sz w:val="28"/>
        </w:rPr>
      </w:pPr>
    </w:p>
    <w:p w14:paraId="1EFBFD75" w14:textId="63266206" w:rsidR="00835421" w:rsidRDefault="00835421">
      <w:pPr>
        <w:rPr>
          <w:rFonts w:ascii="Arial" w:hAnsi="Arial"/>
          <w:b/>
          <w:bCs/>
          <w:sz w:val="32"/>
          <w:szCs w:val="28"/>
        </w:rPr>
      </w:pPr>
      <w:r>
        <w:br w:type="page"/>
      </w:r>
    </w:p>
    <w:p w14:paraId="11FE46C4" w14:textId="5145960C" w:rsidR="00F039AC" w:rsidRDefault="00F039AC" w:rsidP="00F039AC">
      <w:pPr>
        <w:pStyle w:val="10"/>
      </w:pPr>
      <w:r>
        <w:lastRenderedPageBreak/>
        <w:t>7. Законы логики</w:t>
      </w:r>
    </w:p>
    <w:p w14:paraId="759A379A" w14:textId="43EB47EA" w:rsidR="00F039AC" w:rsidRPr="00F039AC" w:rsidRDefault="006839E2" w:rsidP="00F039AC">
      <w:pPr>
        <w:pStyle w:val="aa"/>
        <w:numPr>
          <w:ilvl w:val="0"/>
          <w:numId w:val="16"/>
        </w:numPr>
        <w:spacing w:line="360" w:lineRule="auto"/>
        <w:jc w:val="both"/>
        <w:rPr>
          <w:sz w:val="28"/>
        </w:rPr>
      </w:pPr>
      <m:oMath>
        <m:acc>
          <m:accPr>
            <m:chr m:val="̿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А</m:t>
            </m:r>
          </m:e>
        </m:acc>
        <m:r>
          <w:rPr>
            <w:rFonts w:ascii="Cambria Math" w:hAnsi="Cambria Math"/>
            <w:sz w:val="28"/>
          </w:rPr>
          <m:t>=А</m:t>
        </m:r>
      </m:oMath>
      <w:r w:rsidR="00F039AC">
        <w:rPr>
          <w:sz w:val="28"/>
        </w:rPr>
        <w:t xml:space="preserve"> – </w:t>
      </w:r>
      <w:r w:rsidR="00F039AC" w:rsidRPr="00F039AC">
        <w:rPr>
          <w:i/>
          <w:sz w:val="28"/>
        </w:rPr>
        <w:t>зако</w:t>
      </w:r>
      <w:r w:rsidR="00F039AC">
        <w:rPr>
          <w:i/>
          <w:sz w:val="28"/>
        </w:rPr>
        <w:t>н двойного отрицания;</w:t>
      </w:r>
    </w:p>
    <w:p w14:paraId="3432C2E3" w14:textId="603CF5EE" w:rsidR="00F039AC" w:rsidRPr="00F039AC" w:rsidRDefault="00F039AC" w:rsidP="00F039AC">
      <w:pPr>
        <w:pStyle w:val="aa"/>
        <w:numPr>
          <w:ilvl w:val="0"/>
          <w:numId w:val="16"/>
        </w:numPr>
        <w:spacing w:line="360" w:lineRule="auto"/>
        <w:jc w:val="both"/>
        <w:rPr>
          <w:sz w:val="28"/>
        </w:rPr>
      </w:pPr>
      <m:oMath>
        <m:r>
          <w:rPr>
            <w:rFonts w:ascii="Cambria Math" w:hAnsi="Cambria Math"/>
            <w:sz w:val="28"/>
          </w:rPr>
          <m:t xml:space="preserve">А ⋁ 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А</m:t>
            </m:r>
          </m:e>
        </m:acc>
      </m:oMath>
      <w:r>
        <w:rPr>
          <w:sz w:val="28"/>
        </w:rPr>
        <w:t xml:space="preserve"> – </w:t>
      </w:r>
      <w:r>
        <w:rPr>
          <w:i/>
          <w:sz w:val="28"/>
        </w:rPr>
        <w:t>закон исключения третьего;</w:t>
      </w:r>
    </w:p>
    <w:p w14:paraId="51B1F8D6" w14:textId="41DF7BEC" w:rsidR="00F039AC" w:rsidRPr="006C2585" w:rsidRDefault="006839E2" w:rsidP="00F039AC">
      <w:pPr>
        <w:pStyle w:val="aa"/>
        <w:numPr>
          <w:ilvl w:val="0"/>
          <w:numId w:val="16"/>
        </w:numPr>
        <w:spacing w:line="360" w:lineRule="auto"/>
        <w:jc w:val="both"/>
        <w:rPr>
          <w:sz w:val="28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 xml:space="preserve">А </m:t>
            </m:r>
            <m:nary>
              <m:naryPr>
                <m:chr m:val="⋀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</w:rPr>
                </m:ctrlPr>
              </m:naryPr>
              <m:sub/>
              <m:sup/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>А</m:t>
                    </m:r>
                  </m:e>
                </m:acc>
              </m:e>
            </m:nary>
          </m:e>
        </m:acc>
      </m:oMath>
      <w:r w:rsidR="006C2585">
        <w:rPr>
          <w:sz w:val="28"/>
        </w:rPr>
        <w:t xml:space="preserve"> – </w:t>
      </w:r>
      <w:r w:rsidR="006C2585">
        <w:rPr>
          <w:i/>
          <w:sz w:val="28"/>
        </w:rPr>
        <w:t xml:space="preserve">закон </w:t>
      </w:r>
      <w:proofErr w:type="spellStart"/>
      <w:r w:rsidR="006C2585">
        <w:rPr>
          <w:i/>
          <w:sz w:val="28"/>
        </w:rPr>
        <w:t>непротиворечия</w:t>
      </w:r>
      <w:proofErr w:type="spellEnd"/>
      <w:r w:rsidR="006C2585">
        <w:rPr>
          <w:i/>
          <w:sz w:val="28"/>
        </w:rPr>
        <w:t>;</w:t>
      </w:r>
    </w:p>
    <w:p w14:paraId="35A1EAFF" w14:textId="00E12330" w:rsidR="006C2585" w:rsidRPr="006C2585" w:rsidRDefault="006839E2" w:rsidP="00F039AC">
      <w:pPr>
        <w:pStyle w:val="aa"/>
        <w:numPr>
          <w:ilvl w:val="0"/>
          <w:numId w:val="16"/>
        </w:numPr>
        <w:spacing w:line="360" w:lineRule="auto"/>
        <w:jc w:val="both"/>
        <w:rPr>
          <w:sz w:val="28"/>
        </w:rPr>
      </w:pPr>
      <m:oMath>
        <m:d>
          <m:dPr>
            <m:begChr m:val=""/>
            <m:endChr m:val="}"/>
            <m:ctrlPr>
              <w:rPr>
                <w:rFonts w:ascii="Cambria Math" w:hAnsi="Cambria Math"/>
                <w:i/>
                <w:sz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</w:rPr>
                </m:ctrlPr>
              </m:eqArr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А </m:t>
                    </m:r>
                    <m:nary>
                      <m:naryPr>
                        <m:chr m:val="⋁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В</m:t>
                        </m:r>
                      </m:e>
                    </m:nary>
                  </m:e>
                </m:acc>
                <m:r>
                  <w:rPr>
                    <w:rFonts w:ascii="Cambria Math" w:hAnsi="Cambria Math"/>
                    <w:sz w:val="28"/>
                  </w:rPr>
                  <m:t xml:space="preserve">=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>А</m:t>
                    </m:r>
                  </m:e>
                </m:acc>
                <m:r>
                  <w:rPr>
                    <w:rFonts w:ascii="Cambria Math" w:hAnsi="Cambria Math"/>
                    <w:sz w:val="28"/>
                  </w:rPr>
                  <m:t xml:space="preserve"> </m:t>
                </m:r>
                <m:nary>
                  <m:naryPr>
                    <m:chr m:val="⋀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naryPr>
                  <m:sub/>
                  <m:sup/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В</m:t>
                        </m:r>
                      </m:e>
                    </m:acc>
                  </m:e>
                </m:nary>
              </m:e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А </m:t>
                    </m:r>
                    <m:nary>
                      <m:naryPr>
                        <m:chr m:val="⋀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В</m:t>
                        </m:r>
                      </m:e>
                    </m:nary>
                  </m:e>
                </m:acc>
                <m:r>
                  <w:rPr>
                    <w:rFonts w:ascii="Cambria Math" w:hAnsi="Cambria Math"/>
                    <w:sz w:val="28"/>
                  </w:rPr>
                  <m:t xml:space="preserve">=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>А</m:t>
                    </m:r>
                  </m:e>
                </m:acc>
                <m:r>
                  <w:rPr>
                    <w:rFonts w:ascii="Cambria Math" w:hAnsi="Cambria Math"/>
                    <w:sz w:val="28"/>
                  </w:rPr>
                  <m:t xml:space="preserve"> </m:t>
                </m:r>
                <m:nary>
                  <m:naryPr>
                    <m:chr m:val="⋁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naryPr>
                  <m:sub/>
                  <m:sup/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И</m:t>
                        </m:r>
                      </m:e>
                    </m:acc>
                  </m:e>
                </m:nary>
              </m:e>
            </m:eqArr>
          </m:e>
        </m:d>
      </m:oMath>
      <w:r w:rsidR="006C2585">
        <w:rPr>
          <w:sz w:val="28"/>
        </w:rPr>
        <w:t xml:space="preserve"> – </w:t>
      </w:r>
      <w:r w:rsidR="006C2585" w:rsidRPr="006C2585">
        <w:rPr>
          <w:i/>
          <w:sz w:val="28"/>
        </w:rPr>
        <w:t>законы де Моргана</w:t>
      </w:r>
    </w:p>
    <w:p w14:paraId="580F9252" w14:textId="77777777" w:rsidR="006C2585" w:rsidRPr="00F039AC" w:rsidRDefault="006C2585" w:rsidP="00F039AC">
      <w:pPr>
        <w:pStyle w:val="aa"/>
        <w:numPr>
          <w:ilvl w:val="0"/>
          <w:numId w:val="16"/>
        </w:numPr>
        <w:spacing w:line="360" w:lineRule="auto"/>
        <w:jc w:val="both"/>
        <w:rPr>
          <w:sz w:val="28"/>
        </w:rPr>
      </w:pPr>
    </w:p>
    <w:p w14:paraId="44B63723" w14:textId="30BB8E21" w:rsidR="00F039AC" w:rsidRPr="00F039AC" w:rsidRDefault="00F039AC">
      <w:pPr>
        <w:rPr>
          <w:rFonts w:ascii="Arial" w:hAnsi="Arial"/>
          <w:b/>
          <w:bCs/>
          <w:sz w:val="32"/>
          <w:szCs w:val="28"/>
        </w:rPr>
      </w:pPr>
      <w:r>
        <w:br w:type="page"/>
      </w:r>
    </w:p>
    <w:p w14:paraId="7BA65127" w14:textId="273F5BEC" w:rsidR="00E73372" w:rsidRDefault="00E73372" w:rsidP="00E73372">
      <w:pPr>
        <w:pStyle w:val="10"/>
      </w:pPr>
      <w:r>
        <w:lastRenderedPageBreak/>
        <w:t>Список литературы</w:t>
      </w:r>
      <w:bookmarkEnd w:id="24"/>
    </w:p>
    <w:p w14:paraId="4D1D42BA" w14:textId="77777777" w:rsidR="00760743" w:rsidRDefault="00760743" w:rsidP="00E73372">
      <w:pPr>
        <w:pStyle w:val="aa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25" w:name="_Ref177120741"/>
      <w:r>
        <w:rPr>
          <w:sz w:val="28"/>
          <w:szCs w:val="28"/>
        </w:rPr>
        <w:t>Веретенникова Е. Г. Информатика: учеб. пособие для студентов вузов, обучающихся по экономическим спец. – Издательский центр «</w:t>
      </w:r>
      <w:proofErr w:type="spellStart"/>
      <w:r>
        <w:rPr>
          <w:sz w:val="28"/>
          <w:szCs w:val="28"/>
        </w:rPr>
        <w:t>МарТ</w:t>
      </w:r>
      <w:proofErr w:type="spellEnd"/>
      <w:r>
        <w:rPr>
          <w:sz w:val="28"/>
          <w:szCs w:val="28"/>
        </w:rPr>
        <w:t>», 2012. – 380 с.</w:t>
      </w:r>
      <w:bookmarkEnd w:id="25"/>
    </w:p>
    <w:p w14:paraId="7695A672" w14:textId="77777777" w:rsidR="00760743" w:rsidRDefault="00760743" w:rsidP="00E73372">
      <w:pPr>
        <w:pStyle w:val="aa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26" w:name="_Ref177120718"/>
      <w:r w:rsidRPr="00E73372">
        <w:rPr>
          <w:sz w:val="28"/>
          <w:szCs w:val="28"/>
        </w:rPr>
        <w:t>Козырев А. А. Информационные технологии в экономике и управлении: Учебник. – СПб.: Изд-во Михайлова В. А., 2010. – 360 с.</w:t>
      </w:r>
      <w:bookmarkEnd w:id="26"/>
    </w:p>
    <w:p w14:paraId="661F4B30" w14:textId="77777777" w:rsidR="00760743" w:rsidRPr="00E73372" w:rsidRDefault="00760743" w:rsidP="00E73372">
      <w:pPr>
        <w:pStyle w:val="aa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27" w:name="_Ref177120757"/>
      <w:r>
        <w:rPr>
          <w:sz w:val="28"/>
          <w:szCs w:val="28"/>
        </w:rPr>
        <w:t>Макарова Н. В., Волкова В. Б. Информатика: учебник для вузов. Стандарт третьего поколения. – СПб.: Питер, 2015. – 576 с.</w:t>
      </w:r>
      <w:bookmarkEnd w:id="27"/>
    </w:p>
    <w:p w14:paraId="5994604E" w14:textId="77777777" w:rsidR="00760743" w:rsidRPr="00E73372" w:rsidRDefault="00760743" w:rsidP="00E73372">
      <w:pPr>
        <w:pStyle w:val="aa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28" w:name="_Ref177120083"/>
      <w:r w:rsidRPr="00E73372">
        <w:rPr>
          <w:sz w:val="28"/>
          <w:szCs w:val="28"/>
        </w:rPr>
        <w:t>Новые информационные технологии / Под ред. В. П. Дьяконова. – Смоленск, 2013. – 228 стр.</w:t>
      </w:r>
      <w:bookmarkEnd w:id="28"/>
    </w:p>
    <w:sectPr w:rsidR="00760743" w:rsidRPr="00E73372" w:rsidSect="00735B43">
      <w:footnotePr>
        <w:numFmt w:val="chicago"/>
        <w:numRestart w:val="eachSect"/>
      </w:footnotePr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9D440" w14:textId="77777777" w:rsidR="006839E2" w:rsidRDefault="006839E2" w:rsidP="001B3E1D">
      <w:r>
        <w:separator/>
      </w:r>
    </w:p>
  </w:endnote>
  <w:endnote w:type="continuationSeparator" w:id="0">
    <w:p w14:paraId="0A1BBFDC" w14:textId="77777777" w:rsidR="006839E2" w:rsidRDefault="006839E2" w:rsidP="001B3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3279425"/>
      <w:docPartObj>
        <w:docPartGallery w:val="Page Numbers (Bottom of Page)"/>
        <w:docPartUnique/>
      </w:docPartObj>
    </w:sdtPr>
    <w:sdtEndPr/>
    <w:sdtContent>
      <w:p w14:paraId="06673C2C" w14:textId="53575C1D" w:rsidR="00760743" w:rsidRDefault="0076074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7B2AA" w14:textId="77777777" w:rsidR="006839E2" w:rsidRDefault="006839E2" w:rsidP="001B3E1D">
      <w:r>
        <w:separator/>
      </w:r>
    </w:p>
  </w:footnote>
  <w:footnote w:type="continuationSeparator" w:id="0">
    <w:p w14:paraId="1BB40EDA" w14:textId="77777777" w:rsidR="006839E2" w:rsidRDefault="006839E2" w:rsidP="001B3E1D">
      <w:r>
        <w:continuationSeparator/>
      </w:r>
    </w:p>
  </w:footnote>
  <w:footnote w:id="1">
    <w:p w14:paraId="44B8C302" w14:textId="2A787C66" w:rsidR="00550269" w:rsidRDefault="00550269">
      <w:pPr>
        <w:pStyle w:val="ab"/>
      </w:pPr>
      <w:r>
        <w:rPr>
          <w:rStyle w:val="ad"/>
        </w:rPr>
        <w:footnoteRef/>
      </w:r>
      <w:r>
        <w:t xml:space="preserve">Информационные технологии </w:t>
      </w:r>
    </w:p>
  </w:footnote>
  <w:footnote w:id="2">
    <w:p w14:paraId="7EA892EC" w14:textId="3D0A4FC2" w:rsidR="00BE7EED" w:rsidRDefault="00BE7EED">
      <w:pPr>
        <w:pStyle w:val="ab"/>
      </w:pPr>
      <w:r>
        <w:rPr>
          <w:rStyle w:val="ad"/>
        </w:rPr>
        <w:t>?</w:t>
      </w:r>
      <w:r>
        <w:t xml:space="preserve"> абак (арабский Восток), счет на линейках (Европа), русский дощаный счет (Россия)</w:t>
      </w:r>
      <w:r w:rsidR="00A60DEA">
        <w:t xml:space="preserve">, </w:t>
      </w:r>
      <w:proofErr w:type="spellStart"/>
      <w:r w:rsidR="00A60DEA">
        <w:t>соробан</w:t>
      </w:r>
      <w:proofErr w:type="spellEnd"/>
      <w:r w:rsidR="00A60DEA">
        <w:t xml:space="preserve"> (Япония), </w:t>
      </w:r>
      <w:proofErr w:type="spellStart"/>
      <w:r w:rsidR="00A60DEA">
        <w:t>суань</w:t>
      </w:r>
      <w:proofErr w:type="spellEnd"/>
      <w:r w:rsidR="00A60DEA">
        <w:t>-пан (Китай).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FB770" w14:textId="1BD590C4" w:rsidR="00760743" w:rsidRPr="00735B43" w:rsidRDefault="006839E2">
    <w:pPr>
      <w:pStyle w:val="a5"/>
    </w:pPr>
    <w:sdt>
      <w:sdtPr>
        <w:rPr>
          <w:rFonts w:eastAsiaTheme="majorEastAsia"/>
        </w:rPr>
        <w:alias w:val="Название"/>
        <w:id w:val="78404852"/>
        <w:placeholder>
          <w:docPart w:val="5085B9129CBC4A3995ED0451C772C04C"/>
        </w:placeholder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D050DF">
          <w:rPr>
            <w:rFonts w:asciiTheme="majorHAnsi" w:eastAsiaTheme="majorEastAsia" w:hAnsiTheme="majorHAnsi" w:cstheme="majorBidi"/>
            <w:color w:val="5B9BD5" w:themeColor="accent1"/>
            <w:sz w:val="27"/>
            <w:szCs w:val="27"/>
          </w:rPr>
          <w:t>[Заголовок документа]</w:t>
        </w:r>
      </w:sdtContent>
    </w:sdt>
    <w:r w:rsidR="00735B43">
      <w:rPr>
        <w:rFonts w:asciiTheme="majorHAnsi" w:eastAsiaTheme="majorEastAsia" w:hAnsiTheme="majorHAnsi" w:cstheme="majorBidi"/>
        <w:color w:val="5B9BD5" w:themeColor="accent1"/>
      </w:rPr>
      <w:ptab w:relativeTo="margin" w:alignment="right" w:leader="none"/>
    </w:r>
    <w:sdt>
      <w:sdtPr>
        <w:rPr>
          <w:rFonts w:eastAsiaTheme="majorEastAsia"/>
        </w:rPr>
        <w:alias w:val="Дата"/>
        <w:id w:val="78404859"/>
        <w:placeholder>
          <w:docPart w:val="D72DA1412F0D44B6BA83BDD69101E481"/>
        </w:placeholder>
        <w:showingPlcHdr/>
        <w:dataBinding w:prefixMappings="xmlns:ns0='http://schemas.microsoft.com/office/2006/coverPageProps'" w:xpath="/ns0:CoverPageProperties[1]/ns0:PublishDate[1]" w:storeItemID="{55AF091B-3C7A-41E3-B477-F2FDAA23CFDA}"/>
        <w:date>
          <w:dateFormat w:val="d MMMM yyyy г."/>
          <w:lid w:val="ru-RU"/>
          <w:storeMappedDataAs w:val="dateTime"/>
          <w:calendar w:val="gregorian"/>
        </w:date>
      </w:sdtPr>
      <w:sdtEndPr/>
      <w:sdtContent>
        <w:r w:rsidR="00D050DF">
          <w:rPr>
            <w:rFonts w:asciiTheme="majorHAnsi" w:eastAsiaTheme="majorEastAsia" w:hAnsiTheme="majorHAnsi" w:cstheme="majorBidi"/>
            <w:color w:val="5B9BD5" w:themeColor="accent1"/>
            <w:sz w:val="27"/>
            <w:szCs w:val="27"/>
          </w:rPr>
          <w:t>[Дата]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7AB1"/>
    <w:multiLevelType w:val="hybridMultilevel"/>
    <w:tmpl w:val="94B0913A"/>
    <w:lvl w:ilvl="0" w:tplc="FD02DAF2">
      <w:start w:val="1"/>
      <w:numFmt w:val="bullet"/>
      <w:lvlText w:val=""/>
      <w:lvlJc w:val="left"/>
      <w:pPr>
        <w:ind w:left="567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4C873CE"/>
    <w:multiLevelType w:val="hybridMultilevel"/>
    <w:tmpl w:val="CE0ACA16"/>
    <w:lvl w:ilvl="0" w:tplc="0419000B">
      <w:start w:val="1"/>
      <w:numFmt w:val="bullet"/>
      <w:lvlText w:val=""/>
      <w:lvlJc w:val="left"/>
      <w:pPr>
        <w:ind w:left="1276" w:hanging="567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CA0504"/>
    <w:multiLevelType w:val="singleLevel"/>
    <w:tmpl w:val="04A0E76C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BE41286"/>
    <w:multiLevelType w:val="multilevel"/>
    <w:tmpl w:val="F466B16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50E2177"/>
    <w:multiLevelType w:val="hybridMultilevel"/>
    <w:tmpl w:val="2DF0C128"/>
    <w:lvl w:ilvl="0" w:tplc="0419000F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C5C47BF"/>
    <w:multiLevelType w:val="hybridMultilevel"/>
    <w:tmpl w:val="3E8A97EA"/>
    <w:lvl w:ilvl="0" w:tplc="D5F013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A77E1"/>
    <w:multiLevelType w:val="hybridMultilevel"/>
    <w:tmpl w:val="7A185AFE"/>
    <w:lvl w:ilvl="0" w:tplc="04190011">
      <w:start w:val="1"/>
      <w:numFmt w:val="decimal"/>
      <w:lvlText w:val="%1)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4D561EE2"/>
    <w:multiLevelType w:val="hybridMultilevel"/>
    <w:tmpl w:val="53345F86"/>
    <w:lvl w:ilvl="0" w:tplc="B01A462C">
      <w:start w:val="1"/>
      <w:numFmt w:val="decimal"/>
      <w:lvlText w:val="(%1)"/>
      <w:lvlJc w:val="left"/>
      <w:pPr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D596555"/>
    <w:multiLevelType w:val="hybridMultilevel"/>
    <w:tmpl w:val="8AD23F7E"/>
    <w:lvl w:ilvl="0" w:tplc="87EA8F8E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8C1D45"/>
    <w:multiLevelType w:val="hybridMultilevel"/>
    <w:tmpl w:val="18B0A130"/>
    <w:lvl w:ilvl="0" w:tplc="B01A462C">
      <w:start w:val="1"/>
      <w:numFmt w:val="decimal"/>
      <w:lvlText w:val="(%1)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2CC705D"/>
    <w:multiLevelType w:val="hybridMultilevel"/>
    <w:tmpl w:val="B9D80564"/>
    <w:lvl w:ilvl="0" w:tplc="15746A0C">
      <w:start w:val="1"/>
      <w:numFmt w:val="decimal"/>
      <w:lvlText w:val="%1."/>
      <w:lvlJc w:val="left"/>
      <w:pPr>
        <w:ind w:left="567" w:hanging="567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217606"/>
    <w:multiLevelType w:val="singleLevel"/>
    <w:tmpl w:val="E5C2EF9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</w:abstractNum>
  <w:abstractNum w:abstractNumId="12" w15:restartNumberingAfterBreak="0">
    <w:nsid w:val="736703D9"/>
    <w:multiLevelType w:val="hybridMultilevel"/>
    <w:tmpl w:val="AEE295E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7672501C"/>
    <w:multiLevelType w:val="hybridMultilevel"/>
    <w:tmpl w:val="18B6656A"/>
    <w:lvl w:ilvl="0" w:tplc="FD02DAF2">
      <w:start w:val="1"/>
      <w:numFmt w:val="bullet"/>
      <w:lvlText w:val="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6E335F1"/>
    <w:multiLevelType w:val="hybridMultilevel"/>
    <w:tmpl w:val="3E5A7F64"/>
    <w:lvl w:ilvl="0" w:tplc="FF340C00">
      <w:start w:val="1"/>
      <w:numFmt w:val="bullet"/>
      <w:lvlText w:val="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79B26EE3"/>
    <w:multiLevelType w:val="hybridMultilevel"/>
    <w:tmpl w:val="BF5EFA72"/>
    <w:lvl w:ilvl="0" w:tplc="A34AC478">
      <w:start w:val="1"/>
      <w:numFmt w:val="decimal"/>
      <w:lvlText w:val="(%1)"/>
      <w:lvlJc w:val="left"/>
      <w:pPr>
        <w:tabs>
          <w:tab w:val="num" w:pos="1560"/>
        </w:tabs>
        <w:ind w:left="1560" w:hanging="10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15"/>
  </w:num>
  <w:num w:numId="2">
    <w:abstractNumId w:val="11"/>
  </w:num>
  <w:num w:numId="3">
    <w:abstractNumId w:val="2"/>
  </w:num>
  <w:num w:numId="4">
    <w:abstractNumId w:val="12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8"/>
  </w:num>
  <w:num w:numId="10">
    <w:abstractNumId w:val="14"/>
  </w:num>
  <w:num w:numId="11">
    <w:abstractNumId w:val="0"/>
  </w:num>
  <w:num w:numId="12">
    <w:abstractNumId w:val="9"/>
  </w:num>
  <w:num w:numId="13">
    <w:abstractNumId w:val="4"/>
  </w:num>
  <w:num w:numId="14">
    <w:abstractNumId w:val="13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numFmt w:val="chicago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E1B"/>
    <w:rsid w:val="00001457"/>
    <w:rsid w:val="000232C7"/>
    <w:rsid w:val="00025A35"/>
    <w:rsid w:val="000443DD"/>
    <w:rsid w:val="000475FC"/>
    <w:rsid w:val="000A295B"/>
    <w:rsid w:val="000A5FD9"/>
    <w:rsid w:val="000A78C9"/>
    <w:rsid w:val="001112F6"/>
    <w:rsid w:val="001134AF"/>
    <w:rsid w:val="00121EC8"/>
    <w:rsid w:val="00167DB3"/>
    <w:rsid w:val="001B3E1D"/>
    <w:rsid w:val="00204C50"/>
    <w:rsid w:val="002104B8"/>
    <w:rsid w:val="0024165F"/>
    <w:rsid w:val="00283F92"/>
    <w:rsid w:val="002B57E6"/>
    <w:rsid w:val="002F534F"/>
    <w:rsid w:val="0031210E"/>
    <w:rsid w:val="00313488"/>
    <w:rsid w:val="0032273B"/>
    <w:rsid w:val="00383F15"/>
    <w:rsid w:val="00496081"/>
    <w:rsid w:val="004B12B4"/>
    <w:rsid w:val="004C1121"/>
    <w:rsid w:val="004C78F0"/>
    <w:rsid w:val="004E1BF2"/>
    <w:rsid w:val="00535593"/>
    <w:rsid w:val="00550269"/>
    <w:rsid w:val="00594016"/>
    <w:rsid w:val="00622F97"/>
    <w:rsid w:val="00643216"/>
    <w:rsid w:val="006718FE"/>
    <w:rsid w:val="006839E2"/>
    <w:rsid w:val="006C2585"/>
    <w:rsid w:val="00735B43"/>
    <w:rsid w:val="00740062"/>
    <w:rsid w:val="00757990"/>
    <w:rsid w:val="007579C0"/>
    <w:rsid w:val="00760743"/>
    <w:rsid w:val="00775F32"/>
    <w:rsid w:val="007B3A1E"/>
    <w:rsid w:val="007E4D5F"/>
    <w:rsid w:val="007F369D"/>
    <w:rsid w:val="007F6DD8"/>
    <w:rsid w:val="00816E1B"/>
    <w:rsid w:val="00835421"/>
    <w:rsid w:val="00844E41"/>
    <w:rsid w:val="008B13F6"/>
    <w:rsid w:val="009218A1"/>
    <w:rsid w:val="009340A0"/>
    <w:rsid w:val="00947682"/>
    <w:rsid w:val="00966FE4"/>
    <w:rsid w:val="009A39BA"/>
    <w:rsid w:val="009A4982"/>
    <w:rsid w:val="009C466D"/>
    <w:rsid w:val="009D4ED5"/>
    <w:rsid w:val="00A1476D"/>
    <w:rsid w:val="00A44421"/>
    <w:rsid w:val="00A5634E"/>
    <w:rsid w:val="00A60DEA"/>
    <w:rsid w:val="00A7342C"/>
    <w:rsid w:val="00AA6F56"/>
    <w:rsid w:val="00AD672E"/>
    <w:rsid w:val="00AE769B"/>
    <w:rsid w:val="00B037AA"/>
    <w:rsid w:val="00B1583E"/>
    <w:rsid w:val="00B40CA7"/>
    <w:rsid w:val="00B52D2D"/>
    <w:rsid w:val="00B77E1F"/>
    <w:rsid w:val="00BC1E5E"/>
    <w:rsid w:val="00BE7EED"/>
    <w:rsid w:val="00CB2F01"/>
    <w:rsid w:val="00CC1774"/>
    <w:rsid w:val="00CF2768"/>
    <w:rsid w:val="00D050DF"/>
    <w:rsid w:val="00D31D5B"/>
    <w:rsid w:val="00D84139"/>
    <w:rsid w:val="00DA57EC"/>
    <w:rsid w:val="00E07905"/>
    <w:rsid w:val="00E11F62"/>
    <w:rsid w:val="00E44B9C"/>
    <w:rsid w:val="00E73372"/>
    <w:rsid w:val="00EB7155"/>
    <w:rsid w:val="00EC3D43"/>
    <w:rsid w:val="00EC5B79"/>
    <w:rsid w:val="00ED3588"/>
    <w:rsid w:val="00EF0EC3"/>
    <w:rsid w:val="00EF6D62"/>
    <w:rsid w:val="00F039AC"/>
    <w:rsid w:val="00F102E5"/>
    <w:rsid w:val="00F3098E"/>
    <w:rsid w:val="00F47B1B"/>
    <w:rsid w:val="00FC108E"/>
    <w:rsid w:val="00FE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67C784"/>
  <w15:docId w15:val="{2E3F65FB-D8D5-4689-A002-ED77A4DE4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F97"/>
    <w:rPr>
      <w:sz w:val="24"/>
      <w:szCs w:val="24"/>
    </w:rPr>
  </w:style>
  <w:style w:type="paragraph" w:styleId="1">
    <w:name w:val="heading 1"/>
    <w:basedOn w:val="a"/>
    <w:next w:val="a"/>
    <w:autoRedefine/>
    <w:qFormat/>
    <w:rsid w:val="00A7342C"/>
    <w:pPr>
      <w:keepNext/>
      <w:spacing w:before="100" w:beforeAutospacing="1" w:after="100" w:afterAutospacing="1"/>
      <w:jc w:val="center"/>
      <w:outlineLvl w:val="0"/>
    </w:pPr>
    <w:rPr>
      <w:rFonts w:ascii="Arial" w:hAnsi="Arial"/>
      <w:b/>
      <w:bCs/>
      <w:sz w:val="32"/>
    </w:rPr>
  </w:style>
  <w:style w:type="paragraph" w:styleId="2">
    <w:name w:val="heading 2"/>
    <w:basedOn w:val="a"/>
    <w:autoRedefine/>
    <w:qFormat/>
    <w:rsid w:val="00A44421"/>
    <w:pPr>
      <w:spacing w:before="100" w:beforeAutospacing="1" w:after="100" w:afterAutospacing="1"/>
      <w:outlineLvl w:val="1"/>
    </w:pPr>
    <w:rPr>
      <w:rFonts w:ascii="Arial" w:hAnsi="Arial"/>
      <w:b/>
      <w:bCs/>
      <w:i/>
      <w:sz w:val="28"/>
      <w:szCs w:val="36"/>
    </w:rPr>
  </w:style>
  <w:style w:type="paragraph" w:styleId="3">
    <w:name w:val="heading 3"/>
    <w:basedOn w:val="a"/>
    <w:next w:val="a"/>
    <w:qFormat/>
    <w:rsid w:val="00EF0EC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EF0EC3"/>
    <w:pPr>
      <w:spacing w:line="360" w:lineRule="auto"/>
      <w:ind w:firstLine="720"/>
      <w:jc w:val="both"/>
    </w:pPr>
    <w:rPr>
      <w:sz w:val="28"/>
      <w:szCs w:val="20"/>
    </w:rPr>
  </w:style>
  <w:style w:type="character" w:styleId="a4">
    <w:name w:val="Hyperlink"/>
    <w:uiPriority w:val="99"/>
    <w:unhideWhenUsed/>
    <w:rsid w:val="00594016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1B3E1D"/>
    <w:pPr>
      <w:tabs>
        <w:tab w:val="center" w:pos="4513"/>
        <w:tab w:val="right" w:pos="9026"/>
      </w:tabs>
    </w:pPr>
  </w:style>
  <w:style w:type="character" w:customStyle="1" w:styleId="a6">
    <w:name w:val="Верхний колонтитул Знак"/>
    <w:link w:val="a5"/>
    <w:uiPriority w:val="99"/>
    <w:rsid w:val="001B3E1D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1B3E1D"/>
    <w:pPr>
      <w:tabs>
        <w:tab w:val="center" w:pos="4513"/>
        <w:tab w:val="right" w:pos="9026"/>
      </w:tabs>
    </w:pPr>
  </w:style>
  <w:style w:type="character" w:customStyle="1" w:styleId="a8">
    <w:name w:val="Нижний колонтитул Знак"/>
    <w:link w:val="a7"/>
    <w:uiPriority w:val="99"/>
    <w:rsid w:val="001B3E1D"/>
    <w:rPr>
      <w:sz w:val="24"/>
      <w:szCs w:val="24"/>
    </w:rPr>
  </w:style>
  <w:style w:type="paragraph" w:styleId="a9">
    <w:name w:val="TOC Heading"/>
    <w:basedOn w:val="1"/>
    <w:next w:val="a"/>
    <w:uiPriority w:val="39"/>
    <w:semiHidden/>
    <w:unhideWhenUsed/>
    <w:qFormat/>
    <w:rsid w:val="002104B8"/>
    <w:pPr>
      <w:keepLines/>
      <w:spacing w:before="480" w:beforeAutospacing="0" w:after="0" w:afterAutospacing="0" w:line="276" w:lineRule="auto"/>
      <w:jc w:val="left"/>
      <w:outlineLvl w:val="9"/>
    </w:pPr>
    <w:rPr>
      <w:rFonts w:ascii="Cambria" w:hAnsi="Cambria"/>
      <w:color w:val="365F91"/>
      <w:sz w:val="28"/>
      <w:szCs w:val="28"/>
    </w:rPr>
  </w:style>
  <w:style w:type="paragraph" w:styleId="aa">
    <w:name w:val="List Paragraph"/>
    <w:basedOn w:val="a"/>
    <w:uiPriority w:val="34"/>
    <w:qFormat/>
    <w:rsid w:val="00844E41"/>
    <w:pPr>
      <w:ind w:left="720"/>
      <w:contextualSpacing/>
    </w:pPr>
  </w:style>
  <w:style w:type="paragraph" w:customStyle="1" w:styleId="10">
    <w:name w:val="Мой стиль 1_Александров"/>
    <w:qFormat/>
    <w:rsid w:val="000A5FD9"/>
    <w:pPr>
      <w:spacing w:before="240" w:after="120" w:line="360" w:lineRule="auto"/>
      <w:jc w:val="center"/>
    </w:pPr>
    <w:rPr>
      <w:rFonts w:ascii="Arial" w:hAnsi="Arial"/>
      <w:b/>
      <w:bCs/>
      <w:sz w:val="32"/>
      <w:szCs w:val="28"/>
    </w:rPr>
  </w:style>
  <w:style w:type="paragraph" w:customStyle="1" w:styleId="20">
    <w:name w:val="Мой стиль 2_Алекксандров"/>
    <w:basedOn w:val="10"/>
    <w:qFormat/>
    <w:rsid w:val="000A5FD9"/>
    <w:pPr>
      <w:jc w:val="left"/>
    </w:pPr>
    <w:rPr>
      <w:b w:val="0"/>
      <w:sz w:val="28"/>
    </w:rPr>
  </w:style>
  <w:style w:type="paragraph" w:styleId="11">
    <w:name w:val="toc 1"/>
    <w:basedOn w:val="a"/>
    <w:next w:val="a"/>
    <w:autoRedefine/>
    <w:uiPriority w:val="39"/>
    <w:unhideWhenUsed/>
    <w:rsid w:val="00E7337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73372"/>
    <w:pPr>
      <w:spacing w:after="100"/>
      <w:ind w:left="240"/>
    </w:pPr>
  </w:style>
  <w:style w:type="paragraph" w:styleId="ab">
    <w:name w:val="footnote text"/>
    <w:basedOn w:val="a"/>
    <w:link w:val="ac"/>
    <w:uiPriority w:val="99"/>
    <w:semiHidden/>
    <w:unhideWhenUsed/>
    <w:rsid w:val="00B037AA"/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B037AA"/>
  </w:style>
  <w:style w:type="character" w:styleId="ad">
    <w:name w:val="footnote reference"/>
    <w:basedOn w:val="a0"/>
    <w:uiPriority w:val="99"/>
    <w:semiHidden/>
    <w:unhideWhenUsed/>
    <w:rsid w:val="00B037AA"/>
    <w:rPr>
      <w:vertAlign w:val="superscript"/>
    </w:rPr>
  </w:style>
  <w:style w:type="table" w:styleId="ae">
    <w:name w:val="Table Grid"/>
    <w:basedOn w:val="a1"/>
    <w:uiPriority w:val="59"/>
    <w:rsid w:val="00835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F039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&#1052;&#1072;&#1090;&#1077;&#1088;&#1080;&#1072;&#1083;&#1099;_&#1082;_&#1079;&#1072;&#1085;&#1103;&#1090;&#1080;&#1103;&#1084;\_I%20&#1089;&#1077;&#1084;&#1077;&#1089;&#1090;&#1088;%2019-20\_&#1048;&#1058;&#1080;&#1048;&#1041;_&#1055;&#1054;&#1044;&#1073;-1\_&#1051;&#1072;&#1073;&#1086;&#1088;&#1072;&#1090;&#1086;&#1088;&#1085;&#1099;&#1077;%20&#1079;&#1072;&#1085;&#1103;&#1090;&#1080;&#1103;\02-03_&#1058;&#1077;&#1093;&#1085;&#1086;&#1083;&#1086;&#1075;&#1080;&#1080;%20&#1086;&#1073;&#1088;&#1072;&#1073;&#1086;&#1090;&#1082;&#1080;%20&#1090;&#1077;&#1082;&#1089;&#1090;&#1086;&#1074;&#1086;&#1081;%20&#1080;&#1085;&#1092;&#1086;&#1088;&#1084;&#1072;&#1094;&#1080;&#1080;\&#1048;&#1058;%20(&#1079;&#1072;&#1075;&#1086;&#1090;&#1086;&#1074;&#1082;&#1072;%20&#1076;&#1083;&#1103;%20&#1092;&#1086;&#1088;&#1084;&#1072;&#1090;&#1080;&#1088;&#1086;&#1074;&#1072;&#1085;&#1080;&#1103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085B9129CBC4A3995ED0451C772C0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5791F4-6DF0-49CC-9997-487921CE3767}"/>
      </w:docPartPr>
      <w:docPartBody>
        <w:p w:rsidR="00664ADC" w:rsidRDefault="00040306" w:rsidP="00040306">
          <w:pPr>
            <w:pStyle w:val="5085B9129CBC4A3995ED0451C772C04C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[Заголовок документа]</w:t>
          </w:r>
        </w:p>
      </w:docPartBody>
    </w:docPart>
    <w:docPart>
      <w:docPartPr>
        <w:name w:val="D72DA1412F0D44B6BA83BDD69101E4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A1663A-F6FE-4E36-AAAC-80A875A5431B}"/>
      </w:docPartPr>
      <w:docPartBody>
        <w:p w:rsidR="00664ADC" w:rsidRDefault="00040306" w:rsidP="00040306">
          <w:pPr>
            <w:pStyle w:val="D72DA1412F0D44B6BA83BDD69101E48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[Дата]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06"/>
    <w:rsid w:val="00040306"/>
    <w:rsid w:val="00664ADC"/>
    <w:rsid w:val="00A1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085B9129CBC4A3995ED0451C772C04C">
    <w:name w:val="5085B9129CBC4A3995ED0451C772C04C"/>
    <w:rsid w:val="00040306"/>
  </w:style>
  <w:style w:type="paragraph" w:customStyle="1" w:styleId="D72DA1412F0D44B6BA83BDD69101E481">
    <w:name w:val="D72DA1412F0D44B6BA83BDD69101E481"/>
    <w:rsid w:val="00040306"/>
  </w:style>
  <w:style w:type="character" w:styleId="a3">
    <w:name w:val="Placeholder Text"/>
    <w:basedOn w:val="a0"/>
    <w:uiPriority w:val="99"/>
    <w:semiHidden/>
    <w:rsid w:val="0004030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09F503-FE51-4603-876A-85CDDC625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ИТ (заготовка для форматирования).dotx</Template>
  <TotalTime>192</TotalTime>
  <Pages>13</Pages>
  <Words>1469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Александров Э.Э.</vt:lpstr>
    </vt:vector>
  </TitlesOfParts>
  <Company>Inc.</Company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</dc:creator>
  <cp:keywords/>
  <cp:lastModifiedBy>Иван Иванов</cp:lastModifiedBy>
  <cp:revision>12</cp:revision>
  <dcterms:created xsi:type="dcterms:W3CDTF">2024-08-14T10:35:00Z</dcterms:created>
  <dcterms:modified xsi:type="dcterms:W3CDTF">2026-07-05T13:06:00Z</dcterms:modified>
</cp:coreProperties>
</file>